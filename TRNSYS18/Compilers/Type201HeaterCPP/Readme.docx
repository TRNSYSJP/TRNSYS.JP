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332C" w:rsidRDefault="006D687E" w:rsidP="006D687E">
      <w:pPr>
        <w:pStyle w:val="1"/>
      </w:pPr>
      <w:r>
        <w:rPr>
          <w:rFonts w:hint="eastAsia"/>
        </w:rPr>
        <w:t>C++</w:t>
      </w:r>
      <w:r>
        <w:rPr>
          <w:rFonts w:hint="eastAsia"/>
        </w:rPr>
        <w:t>版</w:t>
      </w:r>
      <w:r>
        <w:rPr>
          <w:rFonts w:hint="eastAsia"/>
        </w:rPr>
        <w:t>TRNSYS</w:t>
      </w:r>
      <w:r>
        <w:rPr>
          <w:rFonts w:hint="eastAsia"/>
        </w:rPr>
        <w:t>コンポーネントのサンプル</w:t>
      </w:r>
    </w:p>
    <w:p w:rsidR="006D687E" w:rsidRDefault="006D687E" w:rsidP="006D687E">
      <w:pPr>
        <w:pStyle w:val="10"/>
      </w:pPr>
      <w:r>
        <w:rPr>
          <w:rFonts w:hint="eastAsia"/>
        </w:rPr>
        <w:t>内容</w:t>
      </w:r>
    </w:p>
    <w:p w:rsidR="006D687E" w:rsidRDefault="006D687E">
      <w:pPr>
        <w:widowControl/>
        <w:jc w:val="left"/>
      </w:pPr>
      <w:r>
        <w:rPr>
          <w:rFonts w:hint="eastAsia"/>
        </w:rPr>
        <w:t>TypeStudio</w:t>
      </w:r>
      <w:r>
        <w:rPr>
          <w:rFonts w:hint="eastAsia"/>
        </w:rPr>
        <w:t>のテキストと同じコンポーネントの</w:t>
      </w:r>
      <w:r>
        <w:rPr>
          <w:rFonts w:hint="eastAsia"/>
        </w:rPr>
        <w:t>C++</w:t>
      </w:r>
      <w:r>
        <w:rPr>
          <w:rFonts w:hint="eastAsia"/>
        </w:rPr>
        <w:t>版の作成例</w:t>
      </w:r>
      <w:r w:rsidR="00BE2217">
        <w:rPr>
          <w:rFonts w:hint="eastAsia"/>
        </w:rPr>
        <w:t>。</w:t>
      </w:r>
    </w:p>
    <w:p w:rsidR="00BE2217" w:rsidRDefault="00BE2217">
      <w:pPr>
        <w:widowControl/>
        <w:jc w:val="left"/>
      </w:pPr>
      <w:r>
        <w:rPr>
          <w:rFonts w:hint="eastAsia"/>
        </w:rPr>
        <w:t>「</w:t>
      </w:r>
      <w:r w:rsidRPr="00BE2217">
        <w:t>C:\TRNSYS18\Compilers</w:t>
      </w:r>
      <w:r>
        <w:rPr>
          <w:rFonts w:hint="eastAsia"/>
        </w:rPr>
        <w:t>」フォルダへ展開して下さい。</w:t>
      </w:r>
    </w:p>
    <w:p w:rsidR="00A27114" w:rsidRDefault="00BE2217">
      <w:pPr>
        <w:widowControl/>
        <w:jc w:val="left"/>
      </w:pPr>
      <w:r>
        <w:rPr>
          <w:rFonts w:hint="eastAsia"/>
        </w:rPr>
        <w:t>また、</w:t>
      </w:r>
      <w:r w:rsidR="003C2138">
        <w:rPr>
          <w:rFonts w:hint="eastAsia"/>
        </w:rPr>
        <w:t>試用する場合は以下の</w:t>
      </w:r>
      <w:r w:rsidR="00A27114">
        <w:rPr>
          <w:rFonts w:hint="eastAsia"/>
        </w:rPr>
        <w:t>リポジトリ</w:t>
      </w:r>
      <w:r w:rsidR="003C2138">
        <w:rPr>
          <w:rFonts w:hint="eastAsia"/>
        </w:rPr>
        <w:t>のプロフォルマ、プロジェクトを使用してください。</w:t>
      </w:r>
    </w:p>
    <w:p w:rsidR="003C2138" w:rsidRPr="00BE2217" w:rsidRDefault="003C2138">
      <w:pPr>
        <w:widowControl/>
        <w:jc w:val="left"/>
      </w:pPr>
    </w:p>
    <w:p w:rsidR="00A27114" w:rsidRDefault="00A27114" w:rsidP="00A27114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プロフォルマ</w:t>
      </w:r>
    </w:p>
    <w:p w:rsidR="00A27114" w:rsidRDefault="00A27114" w:rsidP="00A27114">
      <w:pPr>
        <w:widowControl/>
        <w:jc w:val="left"/>
      </w:pPr>
      <w:r>
        <w:t>https://github.com/TRNSYSJP/TRNSYS.JP/tree/master/TRNSYS18/Studio/Proformas/MyComponents/Type201Heater</w:t>
      </w:r>
    </w:p>
    <w:p w:rsidR="00A27114" w:rsidRDefault="00A27114" w:rsidP="00A27114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プロジェクト（動作確認用）</w:t>
      </w:r>
    </w:p>
    <w:p w:rsidR="00A27114" w:rsidRDefault="00A27114" w:rsidP="00A27114">
      <w:pPr>
        <w:widowControl/>
        <w:jc w:val="left"/>
      </w:pPr>
      <w:r>
        <w:t>https://github.com/TRNSYSJP/TRNSYS.JP/tree/master/TRNSYS18/MyProjects/Type201Heater</w:t>
      </w:r>
    </w:p>
    <w:p w:rsidR="00A27114" w:rsidRDefault="00A27114">
      <w:pPr>
        <w:widowControl/>
        <w:jc w:val="left"/>
      </w:pPr>
    </w:p>
    <w:p w:rsidR="003C2138" w:rsidRDefault="003C2138" w:rsidP="003C2138">
      <w:pPr>
        <w:pStyle w:val="10"/>
      </w:pPr>
      <w:r>
        <w:rPr>
          <w:rFonts w:hint="eastAsia"/>
        </w:rPr>
        <w:t>参考</w:t>
      </w:r>
    </w:p>
    <w:p w:rsidR="003C2138" w:rsidRDefault="003C2138" w:rsidP="003C2138">
      <w:pPr>
        <w:widowControl/>
        <w:jc w:val="left"/>
      </w:pPr>
      <w:r w:rsidRPr="006D687E">
        <w:rPr>
          <w:rFonts w:hint="eastAsia"/>
        </w:rPr>
        <w:t>TRNSYS TypeStudio</w:t>
      </w:r>
      <w:r w:rsidRPr="006D687E">
        <w:rPr>
          <w:rFonts w:hint="eastAsia"/>
        </w:rPr>
        <w:t>のテキストを公開</w:t>
      </w:r>
    </w:p>
    <w:p w:rsidR="003C2138" w:rsidRDefault="00F10D38" w:rsidP="003C2138">
      <w:pPr>
        <w:widowControl/>
        <w:jc w:val="left"/>
      </w:pPr>
      <w:hyperlink r:id="rId8" w:history="1">
        <w:r w:rsidR="003C2138" w:rsidRPr="006D687E">
          <w:rPr>
            <w:color w:val="0000FF"/>
            <w:u w:val="single"/>
          </w:rPr>
          <w:t>https://www.kankyoukei.com/2018/11/trnsystypestudio.html</w:t>
        </w:r>
      </w:hyperlink>
    </w:p>
    <w:p w:rsidR="003C2138" w:rsidRDefault="003C2138" w:rsidP="003C2138">
      <w:pPr>
        <w:widowControl/>
        <w:jc w:val="left"/>
      </w:pPr>
    </w:p>
    <w:p w:rsidR="003C2138" w:rsidRDefault="003C2138" w:rsidP="003C2138">
      <w:pPr>
        <w:widowControl/>
        <w:jc w:val="left"/>
      </w:pPr>
      <w:r w:rsidRPr="006D687E">
        <w:rPr>
          <w:rFonts w:hint="eastAsia"/>
        </w:rPr>
        <w:t>TypeStudio</w:t>
      </w:r>
      <w:r w:rsidRPr="006D687E">
        <w:rPr>
          <w:rFonts w:hint="eastAsia"/>
        </w:rPr>
        <w:t>で作る</w:t>
      </w:r>
      <w:r w:rsidRPr="006D687E">
        <w:rPr>
          <w:rFonts w:hint="eastAsia"/>
        </w:rPr>
        <w:t>TRNSYS</w:t>
      </w:r>
      <w:r w:rsidRPr="006D687E">
        <w:rPr>
          <w:rFonts w:hint="eastAsia"/>
        </w:rPr>
        <w:t>コンポーネント（１）</w:t>
      </w:r>
    </w:p>
    <w:p w:rsidR="003C2138" w:rsidRPr="006D687E" w:rsidRDefault="00F10D38" w:rsidP="003C2138">
      <w:pPr>
        <w:widowControl/>
        <w:jc w:val="left"/>
      </w:pPr>
      <w:hyperlink r:id="rId9" w:history="1">
        <w:r w:rsidR="003C2138" w:rsidRPr="006D687E">
          <w:rPr>
            <w:color w:val="0000FF"/>
            <w:u w:val="single"/>
          </w:rPr>
          <w:t>https://www.kankyoukei.com/2018/11/typestudiotrnsys-2.html</w:t>
        </w:r>
      </w:hyperlink>
    </w:p>
    <w:p w:rsidR="003C2138" w:rsidRDefault="003C2138">
      <w:pPr>
        <w:widowControl/>
        <w:jc w:val="left"/>
      </w:pPr>
    </w:p>
    <w:p w:rsidR="00BE2217" w:rsidRDefault="00BE2217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C2138" w:rsidRDefault="003C2138" w:rsidP="003C2138">
      <w:pPr>
        <w:pStyle w:val="10"/>
      </w:pPr>
      <w:r>
        <w:rPr>
          <w:rFonts w:hint="eastAsia"/>
        </w:rPr>
        <w:lastRenderedPageBreak/>
        <w:t>注意事項</w:t>
      </w:r>
    </w:p>
    <w:p w:rsidR="00816520" w:rsidRDefault="00816520" w:rsidP="00816520">
      <w:pPr>
        <w:pStyle w:val="2"/>
      </w:pPr>
      <w:r>
        <w:rPr>
          <w:rFonts w:hint="eastAsia"/>
        </w:rPr>
        <w:t>TypeStudio</w:t>
      </w:r>
      <w:r>
        <w:rPr>
          <w:rFonts w:hint="eastAsia"/>
        </w:rPr>
        <w:t>版との競合</w:t>
      </w:r>
    </w:p>
    <w:p w:rsidR="00816520" w:rsidRDefault="003C2138" w:rsidP="003C2138">
      <w:pPr>
        <w:widowControl/>
        <w:jc w:val="left"/>
      </w:pPr>
      <w:r>
        <w:rPr>
          <w:rFonts w:hint="eastAsia"/>
        </w:rPr>
        <w:t>すでに</w:t>
      </w:r>
      <w:r>
        <w:rPr>
          <w:rFonts w:hint="eastAsia"/>
        </w:rPr>
        <w:t>TypeStudio</w:t>
      </w:r>
      <w:r>
        <w:rPr>
          <w:rFonts w:hint="eastAsia"/>
        </w:rPr>
        <w:t>のサンプルを試されている場合</w:t>
      </w:r>
      <w:r w:rsidR="00816520">
        <w:rPr>
          <w:rFonts w:hint="eastAsia"/>
        </w:rPr>
        <w:t>は</w:t>
      </w:r>
      <w:r>
        <w:rPr>
          <w:rFonts w:hint="eastAsia"/>
        </w:rPr>
        <w:t>、</w:t>
      </w:r>
      <w:r w:rsidRPr="003C2138">
        <w:t>C:\TRNSYS18\UserLib\ReleaseDLLs</w:t>
      </w:r>
      <w:r>
        <w:rPr>
          <w:rFonts w:hint="eastAsia"/>
        </w:rPr>
        <w:t>、および</w:t>
      </w:r>
      <w:proofErr w:type="spellStart"/>
      <w:r>
        <w:rPr>
          <w:rFonts w:hint="eastAsia"/>
        </w:rPr>
        <w:t>DebugDL</w:t>
      </w:r>
      <w:r>
        <w:t>Ls</w:t>
      </w:r>
      <w:proofErr w:type="spellEnd"/>
      <w:r>
        <w:rPr>
          <w:rFonts w:hint="eastAsia"/>
        </w:rPr>
        <w:t>フォルダに</w:t>
      </w:r>
      <w:r>
        <w:t>Type201_x64.dll</w:t>
      </w:r>
      <w:r>
        <w:rPr>
          <w:rFonts w:hint="eastAsia"/>
        </w:rPr>
        <w:t>が作成されています。</w:t>
      </w:r>
    </w:p>
    <w:p w:rsidR="003C2138" w:rsidRDefault="00816520" w:rsidP="003C2138">
      <w:pPr>
        <w:widowControl/>
        <w:jc w:val="left"/>
      </w:pPr>
      <w:r>
        <w:rPr>
          <w:rFonts w:hint="eastAsia"/>
        </w:rPr>
        <w:t>C++</w:t>
      </w:r>
      <w:r>
        <w:rPr>
          <w:rFonts w:hint="eastAsia"/>
        </w:rPr>
        <w:t>版と</w:t>
      </w:r>
      <w:r w:rsidR="003C2138">
        <w:rPr>
          <w:rFonts w:hint="eastAsia"/>
        </w:rPr>
        <w:t>Type</w:t>
      </w:r>
      <w:r w:rsidR="003C2138">
        <w:rPr>
          <w:rFonts w:hint="eastAsia"/>
        </w:rPr>
        <w:t>番号が重複しますので、予め削除して下さい。</w:t>
      </w:r>
    </w:p>
    <w:tbl>
      <w:tblPr>
        <w:tblStyle w:val="4-1"/>
        <w:tblW w:w="0" w:type="auto"/>
        <w:tblLook w:val="0620" w:firstRow="1" w:lastRow="0" w:firstColumn="0" w:lastColumn="0" w:noHBand="1" w:noVBand="1"/>
      </w:tblPr>
      <w:tblGrid>
        <w:gridCol w:w="4247"/>
        <w:gridCol w:w="4247"/>
      </w:tblGrid>
      <w:tr w:rsidR="003C2138" w:rsidTr="003C2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47" w:type="dxa"/>
          </w:tcPr>
          <w:p w:rsidR="003C2138" w:rsidRDefault="003C2138" w:rsidP="003C2138">
            <w:pPr>
              <w:widowControl/>
              <w:jc w:val="left"/>
            </w:pPr>
            <w:r>
              <w:rPr>
                <w:rFonts w:hint="eastAsia"/>
              </w:rPr>
              <w:t>サンプル</w:t>
            </w:r>
          </w:p>
        </w:tc>
        <w:tc>
          <w:tcPr>
            <w:tcW w:w="4247" w:type="dxa"/>
          </w:tcPr>
          <w:p w:rsidR="003C2138" w:rsidRDefault="003C2138" w:rsidP="003C2138">
            <w:pPr>
              <w:widowControl/>
              <w:jc w:val="left"/>
            </w:pPr>
            <w:r>
              <w:rPr>
                <w:rFonts w:hint="eastAsia"/>
              </w:rPr>
              <w:t>DLL</w:t>
            </w:r>
            <w:r>
              <w:rPr>
                <w:rFonts w:hint="eastAsia"/>
              </w:rPr>
              <w:t>ファイル名</w:t>
            </w:r>
          </w:p>
        </w:tc>
      </w:tr>
      <w:tr w:rsidR="003C2138" w:rsidTr="003C2138"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rPr>
                <w:rFonts w:hint="eastAsia"/>
              </w:rPr>
              <w:t>T</w:t>
            </w:r>
            <w:r>
              <w:t>ypeStudio</w:t>
            </w:r>
            <w:r>
              <w:rPr>
                <w:rFonts w:hint="eastAsia"/>
              </w:rPr>
              <w:t>版</w:t>
            </w:r>
          </w:p>
        </w:tc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t>Type201_x64.dll</w:t>
            </w:r>
          </w:p>
        </w:tc>
      </w:tr>
      <w:tr w:rsidR="003C2138" w:rsidTr="003C2138"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t>C++</w:t>
            </w:r>
            <w:r>
              <w:rPr>
                <w:rFonts w:hint="eastAsia"/>
              </w:rPr>
              <w:t>版（</w:t>
            </w:r>
            <w:r>
              <w:rPr>
                <w:rFonts w:hint="eastAsia"/>
              </w:rPr>
              <w:t xml:space="preserve">Visual </w:t>
            </w:r>
            <w:r>
              <w:t>Studio</w:t>
            </w:r>
            <w:r>
              <w:rPr>
                <w:rFonts w:hint="eastAsia"/>
              </w:rPr>
              <w:t>）</w:t>
            </w:r>
          </w:p>
        </w:tc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t>Type201HeaterCpp.dll</w:t>
            </w:r>
          </w:p>
        </w:tc>
      </w:tr>
    </w:tbl>
    <w:p w:rsidR="003C2138" w:rsidRDefault="003C2138" w:rsidP="003C2138">
      <w:pPr>
        <w:widowControl/>
        <w:jc w:val="left"/>
      </w:pPr>
    </w:p>
    <w:p w:rsidR="009C0DCB" w:rsidRDefault="009C0DCB" w:rsidP="009C0DCB">
      <w:pPr>
        <w:pStyle w:val="10"/>
      </w:pPr>
      <w:r>
        <w:rPr>
          <w:rFonts w:hint="eastAsia"/>
        </w:rPr>
        <w:t>動作環境</w:t>
      </w:r>
    </w:p>
    <w:p w:rsidR="009C0DCB" w:rsidRDefault="009C0DCB" w:rsidP="009C0DCB">
      <w:pPr>
        <w:widowControl/>
        <w:jc w:val="left"/>
      </w:pPr>
      <w:r>
        <w:rPr>
          <w:rFonts w:hint="eastAsia"/>
        </w:rPr>
        <w:t>以下の環境で動作を確認しています。</w:t>
      </w:r>
    </w:p>
    <w:p w:rsidR="009C0DCB" w:rsidRDefault="009C0DCB" w:rsidP="009C0DCB">
      <w:pPr>
        <w:widowControl/>
        <w:jc w:val="left"/>
      </w:pPr>
      <w:r>
        <w:t>Windows10 Pro(64bit, 1909)</w:t>
      </w:r>
    </w:p>
    <w:p w:rsidR="009C0DCB" w:rsidRDefault="009C0DCB" w:rsidP="009C0DCB">
      <w:pPr>
        <w:widowControl/>
        <w:jc w:val="left"/>
      </w:pPr>
      <w:r>
        <w:t>TRNSYS18.01.0001(64bit)</w:t>
      </w:r>
    </w:p>
    <w:p w:rsidR="009C0DCB" w:rsidRDefault="009C0DCB" w:rsidP="009C0DCB">
      <w:pPr>
        <w:widowControl/>
        <w:jc w:val="left"/>
      </w:pPr>
      <w:r>
        <w:t xml:space="preserve">Microsoft </w:t>
      </w:r>
      <w:r>
        <w:rPr>
          <w:rFonts w:hint="eastAsia"/>
        </w:rPr>
        <w:t>Visual</w:t>
      </w:r>
      <w:r>
        <w:t xml:space="preserve"> Studio 2019 Professional ver16.3.8</w:t>
      </w:r>
    </w:p>
    <w:p w:rsidR="00591F78" w:rsidRDefault="00591F78">
      <w:pPr>
        <w:widowControl/>
        <w:jc w:val="left"/>
      </w:pPr>
    </w:p>
    <w:p w:rsidR="00591F78" w:rsidRDefault="00591F78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591F78" w:rsidRDefault="00591F78" w:rsidP="00591F78">
      <w:pPr>
        <w:pStyle w:val="10"/>
      </w:pPr>
      <w:r>
        <w:rPr>
          <w:rFonts w:hint="eastAsia"/>
        </w:rPr>
        <w:lastRenderedPageBreak/>
        <w:t>新規プロジェクト</w:t>
      </w:r>
      <w:r w:rsidR="00C715A9">
        <w:rPr>
          <w:rFonts w:hint="eastAsia"/>
        </w:rPr>
        <w:t>の準備</w:t>
      </w:r>
    </w:p>
    <w:p w:rsidR="008421C7" w:rsidRDefault="008421C7" w:rsidP="008421C7">
      <w:pPr>
        <w:rPr>
          <w:rFonts w:hint="eastAsia"/>
        </w:rPr>
      </w:pPr>
      <w:r>
        <w:rPr>
          <w:rFonts w:hint="eastAsia"/>
        </w:rPr>
        <w:t>コンポーネントの開発用に</w:t>
      </w:r>
      <w:r>
        <w:rPr>
          <w:rFonts w:hint="eastAsia"/>
        </w:rPr>
        <w:t>DLL(Dynamic</w:t>
      </w:r>
      <w:r>
        <w:t xml:space="preserve"> Link Library</w:t>
      </w:r>
      <w:r>
        <w:rPr>
          <w:rFonts w:hint="eastAsia"/>
        </w:rPr>
        <w:t>)</w:t>
      </w:r>
      <w:r>
        <w:rPr>
          <w:rFonts w:hint="eastAsia"/>
        </w:rPr>
        <w:t>のプロジェクトを作成して、コンポーネントのソースコードを追加する。</w:t>
      </w:r>
    </w:p>
    <w:p w:rsidR="008421C7" w:rsidRDefault="008421C7" w:rsidP="008421C7">
      <w:pPr>
        <w:pStyle w:val="2"/>
        <w:rPr>
          <w:rFonts w:hint="eastAsia"/>
        </w:rPr>
      </w:pPr>
      <w:r>
        <w:rPr>
          <w:rFonts w:hint="eastAsia"/>
        </w:rPr>
        <w:t>新しいプロジェクトの作成</w:t>
      </w:r>
    </w:p>
    <w:p w:rsidR="00F737B8" w:rsidRDefault="00F737B8">
      <w:pPr>
        <w:widowControl/>
        <w:jc w:val="left"/>
      </w:pPr>
    </w:p>
    <w:p w:rsidR="00591F78" w:rsidRDefault="00591F78" w:rsidP="00F737B8">
      <w:pPr>
        <w:pStyle w:val="ae"/>
        <w:widowControl/>
        <w:numPr>
          <w:ilvl w:val="0"/>
          <w:numId w:val="18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Visual </w:t>
      </w:r>
      <w:r w:rsidR="00F976A1">
        <w:t>Studio</w:t>
      </w:r>
      <w:r>
        <w:rPr>
          <w:rFonts w:hint="eastAsia"/>
        </w:rPr>
        <w:t>を起動して、「新しいプロジェクトの作成」を選択する。</w:t>
      </w:r>
    </w:p>
    <w:p w:rsidR="00591F78" w:rsidRDefault="00591F78">
      <w:pPr>
        <w:widowControl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68CAF17" wp14:editId="3E25EBEF">
                <wp:extent cx="5400040" cy="2470589"/>
                <wp:effectExtent l="0" t="0" r="0" b="6350"/>
                <wp:docPr id="8" name="キャンバス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図 4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582" cy="24701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5ADB19" id="キャンバス 8" o:spid="_x0000_s1026" editas="canvas" style="width:425.2pt;height:194.55pt;mso-position-horizontal-relative:char;mso-position-vertical-relative:line" coordsize="54000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4701;visibility:visible;mso-wrap-style:square">
                  <v:fill o:detectmouseclick="t"/>
                  <v:path o:connecttype="none"/>
                </v:shape>
                <v:shape id="図 45" o:spid="_x0000_s1028" type="#_x0000_t75" style="position:absolute;width:35625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386177" w:rsidRDefault="00386177" w:rsidP="00F737B8">
      <w:pPr>
        <w:pStyle w:val="ae"/>
        <w:widowControl/>
        <w:numPr>
          <w:ilvl w:val="0"/>
          <w:numId w:val="18"/>
        </w:numPr>
        <w:ind w:leftChars="0"/>
        <w:jc w:val="left"/>
      </w:pPr>
      <w:r>
        <w:rPr>
          <w:rFonts w:hint="eastAsia"/>
        </w:rPr>
        <w:t>「ダイナミックリンクライブラリ」を選択して「次へ」</w:t>
      </w:r>
    </w:p>
    <w:p w:rsidR="00386177" w:rsidRDefault="00386177" w:rsidP="00386177">
      <w:pPr>
        <w:widowControl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8870C79" wp14:editId="0FF62E37">
                <wp:extent cx="5400040" cy="2470150"/>
                <wp:effectExtent l="0" t="0" r="0" b="6350"/>
                <wp:docPr id="29" name="キャンバス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図 4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582" cy="24701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D9D0EBC" id="キャンバス 29" o:spid="_x0000_s1026" editas="canvas" style="width:425.2pt;height:194.5pt;mso-position-horizontal-relative:char;mso-position-vertical-relative:line" coordsize="54000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">
                <v:shape id="_x0000_s1027" type="#_x0000_t75" style="position:absolute;width:54000;height:24701;visibility:visible;mso-wrap-style:square">
                  <v:fill o:detectmouseclick="t"/>
                  <v:path o:connecttype="none"/>
                </v:shape>
                <v:shape id="図 44" o:spid="_x0000_s1028" type="#_x0000_t75" style="position:absolute;width:35625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8421C7" w:rsidRDefault="008421C7">
      <w:pPr>
        <w:widowControl/>
        <w:jc w:val="left"/>
      </w:pPr>
      <w:r>
        <w:br w:type="page"/>
      </w:r>
    </w:p>
    <w:p w:rsidR="00386177" w:rsidRDefault="00386177" w:rsidP="00F737B8">
      <w:pPr>
        <w:pStyle w:val="ae"/>
        <w:widowControl/>
        <w:numPr>
          <w:ilvl w:val="0"/>
          <w:numId w:val="18"/>
        </w:numPr>
        <w:ind w:leftChars="0"/>
        <w:jc w:val="left"/>
        <w:rPr>
          <w:rFonts w:hint="eastAsia"/>
        </w:rPr>
      </w:pPr>
      <w:r>
        <w:rPr>
          <w:rFonts w:hint="eastAsia"/>
        </w:rPr>
        <w:lastRenderedPageBreak/>
        <w:t>プロジェクト名、場所を指定して「作成」をクリック。</w:t>
      </w:r>
    </w:p>
    <w:p w:rsidR="00386177" w:rsidRDefault="00386177" w:rsidP="00386177">
      <w:pPr>
        <w:widowControl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8870C79" wp14:editId="0FF62E37">
                <wp:extent cx="5400040" cy="2470150"/>
                <wp:effectExtent l="0" t="0" r="0" b="6350"/>
                <wp:docPr id="37" name="キャンバス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6" name="図 4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582" cy="24701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B26F38" id="キャンバス 37" o:spid="_x0000_s1026" editas="canvas" style="width:425.2pt;height:194.5pt;mso-position-horizontal-relative:char;mso-position-vertical-relative:line" coordsize="54000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">
                <v:shape id="_x0000_s1027" type="#_x0000_t75" style="position:absolute;width:54000;height:24701;visibility:visible;mso-wrap-style:square">
                  <v:fill o:detectmouseclick="t"/>
                  <v:path o:connecttype="none"/>
                </v:shape>
                <v:shape id="図 46" o:spid="_x0000_s1028" type="#_x0000_t75" style="position:absolute;width:35625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:rsidR="00F976A1" w:rsidRDefault="00F976A1" w:rsidP="00F976A1">
      <w:pPr>
        <w:pStyle w:val="2"/>
        <w:rPr>
          <w:rFonts w:hint="eastAsia"/>
        </w:rPr>
      </w:pPr>
      <w:r>
        <w:rPr>
          <w:rFonts w:hint="eastAsia"/>
        </w:rPr>
        <w:t>ソースコードの削除と追加</w:t>
      </w:r>
    </w:p>
    <w:p w:rsidR="00F737B8" w:rsidRDefault="00F737B8" w:rsidP="00F737B8">
      <w:pPr>
        <w:pStyle w:val="ae"/>
        <w:widowControl/>
        <w:numPr>
          <w:ilvl w:val="0"/>
          <w:numId w:val="17"/>
        </w:numPr>
        <w:ind w:leftChars="0"/>
        <w:jc w:val="left"/>
        <w:rPr>
          <w:rFonts w:hint="eastAsia"/>
        </w:rPr>
      </w:pPr>
      <w:r>
        <w:rPr>
          <w:rFonts w:hint="eastAsia"/>
        </w:rPr>
        <w:t>不要ファイルの削除</w:t>
      </w:r>
    </w:p>
    <w:p w:rsidR="00386177" w:rsidRDefault="00386177" w:rsidP="00386177">
      <w:pPr>
        <w:widowControl/>
        <w:jc w:val="left"/>
      </w:pPr>
      <w:r>
        <w:rPr>
          <w:rFonts w:hint="eastAsia"/>
        </w:rPr>
        <w:t>デフォルトで作成される以下のファイルは不要なので、</w:t>
      </w:r>
      <w:r w:rsidR="00877987">
        <w:rPr>
          <w:rFonts w:hint="eastAsia"/>
        </w:rPr>
        <w:t>すべて</w:t>
      </w:r>
      <w:r>
        <w:rPr>
          <w:rFonts w:hint="eastAsia"/>
        </w:rPr>
        <w:t>削除する。</w:t>
      </w:r>
    </w:p>
    <w:p w:rsidR="00386177" w:rsidRDefault="00386177" w:rsidP="00877987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「ソースファイル」フォルダ</w:t>
      </w:r>
    </w:p>
    <w:p w:rsidR="00386177" w:rsidRDefault="00386177" w:rsidP="00386177">
      <w:pPr>
        <w:widowControl/>
        <w:jc w:val="left"/>
      </w:pPr>
      <w:r>
        <w:t>dllmain.cpp</w:t>
      </w:r>
    </w:p>
    <w:p w:rsidR="00386177" w:rsidRDefault="00386177" w:rsidP="00386177">
      <w:pPr>
        <w:widowControl/>
        <w:jc w:val="left"/>
      </w:pPr>
      <w:r>
        <w:t>pch.cpp</w:t>
      </w:r>
    </w:p>
    <w:p w:rsidR="00386177" w:rsidRDefault="00386177" w:rsidP="00877987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「ヘッダーファイル」フォルダ</w:t>
      </w:r>
    </w:p>
    <w:p w:rsidR="00386177" w:rsidRDefault="00386177" w:rsidP="00386177">
      <w:pPr>
        <w:widowControl/>
        <w:jc w:val="left"/>
      </w:pPr>
      <w:proofErr w:type="spellStart"/>
      <w:r>
        <w:t>framework.h</w:t>
      </w:r>
      <w:proofErr w:type="spellEnd"/>
    </w:p>
    <w:p w:rsidR="00386177" w:rsidRDefault="00386177" w:rsidP="00386177">
      <w:pPr>
        <w:widowControl/>
        <w:jc w:val="left"/>
        <w:rPr>
          <w:rFonts w:hint="eastAsia"/>
        </w:rPr>
      </w:pPr>
      <w:proofErr w:type="spellStart"/>
      <w:r>
        <w:t>pch.h</w:t>
      </w:r>
      <w:proofErr w:type="spellEnd"/>
    </w:p>
    <w:p w:rsidR="00386177" w:rsidRDefault="00386177" w:rsidP="00386177">
      <w:pPr>
        <w:widowControl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8870C79" wp14:editId="0FF62E37">
                <wp:extent cx="5400040" cy="2470150"/>
                <wp:effectExtent l="0" t="0" r="0" b="6350"/>
                <wp:docPr id="38" name="キャンバス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8" name="図 4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148" cy="24701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8E9251" id="キャンバス 38" o:spid="_x0000_s1026" editas="canvas" style="width:425.2pt;height:194.5pt;mso-position-horizontal-relative:char;mso-position-vertical-relative:line" coordsize="54000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">
                <v:shape id="_x0000_s1027" type="#_x0000_t75" style="position:absolute;width:54000;height:24701;visibility:visible;mso-wrap-style:square">
                  <v:fill o:detectmouseclick="t"/>
                  <v:path o:connecttype="none"/>
                </v:shape>
                <v:shape id="図 48" o:spid="_x0000_s1028" type="#_x0000_t75" style="position:absolute;width:36941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:rsidR="00C715A9" w:rsidRDefault="00C715A9" w:rsidP="00386177">
      <w:pPr>
        <w:widowControl/>
        <w:jc w:val="left"/>
      </w:pPr>
    </w:p>
    <w:p w:rsidR="008421C7" w:rsidRDefault="008421C7">
      <w:pPr>
        <w:widowControl/>
        <w:jc w:val="left"/>
      </w:pPr>
      <w:r>
        <w:br w:type="page"/>
      </w:r>
    </w:p>
    <w:p w:rsidR="00F976A1" w:rsidRDefault="00F976A1" w:rsidP="00F737B8">
      <w:pPr>
        <w:pStyle w:val="ae"/>
        <w:widowControl/>
        <w:numPr>
          <w:ilvl w:val="0"/>
          <w:numId w:val="17"/>
        </w:numPr>
        <w:ind w:leftChars="0"/>
        <w:jc w:val="left"/>
      </w:pPr>
      <w:r>
        <w:rPr>
          <w:rFonts w:hint="eastAsia"/>
        </w:rPr>
        <w:lastRenderedPageBreak/>
        <w:t>ソースコードの追加</w:t>
      </w:r>
    </w:p>
    <w:p w:rsidR="00C715A9" w:rsidRDefault="00C715A9" w:rsidP="00386177">
      <w:pPr>
        <w:widowControl/>
        <w:jc w:val="left"/>
      </w:pPr>
      <w:r>
        <w:rPr>
          <w:rFonts w:hint="eastAsia"/>
        </w:rPr>
        <w:t>Simulation Studio</w:t>
      </w:r>
      <w:r>
        <w:rPr>
          <w:rFonts w:hint="eastAsia"/>
        </w:rPr>
        <w:t>で作成したプロフォルマからエクスポートしたソースコード（</w:t>
      </w:r>
      <w:r>
        <w:rPr>
          <w:rFonts w:hint="eastAsia"/>
        </w:rPr>
        <w:t>この例では「</w:t>
      </w:r>
      <w:r w:rsidRPr="00C715A9">
        <w:t>Type201Heater.cpp</w:t>
      </w:r>
      <w:r>
        <w:rPr>
          <w:rFonts w:hint="eastAsia"/>
        </w:rPr>
        <w:t>」</w:t>
      </w:r>
      <w:r>
        <w:rPr>
          <w:rFonts w:hint="eastAsia"/>
        </w:rPr>
        <w:t>をプロジェクトフォルダへコピーする。</w:t>
      </w:r>
      <w:r w:rsidR="00F737B8">
        <w:rPr>
          <w:rFonts w:hint="eastAsia"/>
        </w:rPr>
        <w:t>※</w:t>
      </w:r>
    </w:p>
    <w:p w:rsidR="00386177" w:rsidRDefault="00C715A9" w:rsidP="00386177">
      <w:pPr>
        <w:widowControl/>
        <w:jc w:val="left"/>
        <w:rPr>
          <w:rFonts w:hint="eastAsia"/>
        </w:rPr>
      </w:pPr>
      <w:r>
        <w:rPr>
          <w:rFonts w:hint="eastAsia"/>
        </w:rPr>
        <w:t>「ソースフォルダ」で右クリックして、</w:t>
      </w:r>
      <w:r>
        <w:rPr>
          <w:rFonts w:hint="eastAsia"/>
        </w:rPr>
        <w:t>[</w:t>
      </w:r>
      <w:r>
        <w:rPr>
          <w:rFonts w:hint="eastAsia"/>
        </w:rPr>
        <w:t>追加</w:t>
      </w:r>
      <w:r>
        <w:rPr>
          <w:rFonts w:hint="eastAsia"/>
        </w:rPr>
        <w:t>]</w:t>
      </w:r>
      <w:r>
        <w:t>-[</w:t>
      </w:r>
      <w:r>
        <w:rPr>
          <w:rFonts w:hint="eastAsia"/>
        </w:rPr>
        <w:t>既存の項目</w:t>
      </w:r>
      <w:r>
        <w:t>]</w:t>
      </w:r>
      <w:r>
        <w:rPr>
          <w:rFonts w:hint="eastAsia"/>
        </w:rPr>
        <w:t>で</w:t>
      </w:r>
      <w:r w:rsidRPr="00C715A9">
        <w:t>Type201Heater.cpp</w:t>
      </w:r>
      <w:r>
        <w:rPr>
          <w:rFonts w:hint="eastAsia"/>
        </w:rPr>
        <w:t>を</w:t>
      </w:r>
      <w:r>
        <w:rPr>
          <w:rFonts w:hint="eastAsia"/>
        </w:rPr>
        <w:t>追加する。</w:t>
      </w:r>
    </w:p>
    <w:p w:rsidR="00386177" w:rsidRDefault="00386177" w:rsidP="00386177">
      <w:pPr>
        <w:widowControl/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8870C79" wp14:editId="0FF62E37">
                <wp:extent cx="5400040" cy="2470150"/>
                <wp:effectExtent l="0" t="0" r="0" b="6350"/>
                <wp:docPr id="39" name="キャンバス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0" name="図 5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765" cy="24701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3572F6" id="キャンバス 39" o:spid="_x0000_s1026" editas="canvas" style="width:425.2pt;height:194.5pt;mso-position-horizontal-relative:char;mso-position-vertical-relative:line" coordsize="54000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">
                <v:shape id="_x0000_s1027" type="#_x0000_t75" style="position:absolute;width:54000;height:24701;visibility:visible;mso-wrap-style:square">
                  <v:fill o:detectmouseclick="t"/>
                  <v:path o:connecttype="none"/>
                </v:shape>
                <v:shape id="図 50" o:spid="_x0000_s1028" type="#_x0000_t75" style="position:absolute;width:38437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5573CC" w:rsidRDefault="005573CC">
      <w:pPr>
        <w:widowControl/>
        <w:jc w:val="left"/>
      </w:pPr>
    </w:p>
    <w:p w:rsidR="00F737B8" w:rsidRDefault="005573CC">
      <w:pPr>
        <w:widowControl/>
        <w:jc w:val="left"/>
      </w:pPr>
      <w:r>
        <w:rPr>
          <w:rFonts w:hint="eastAsia"/>
        </w:rPr>
        <w:t>ビルド関連の設定、ヘッダーファイル、ライブラリの指定については次頁移行で解説します。</w:t>
      </w:r>
    </w:p>
    <w:p w:rsidR="00F737B8" w:rsidRDefault="00F737B8">
      <w:pPr>
        <w:widowControl/>
        <w:jc w:val="left"/>
      </w:pPr>
    </w:p>
    <w:p w:rsidR="00F737B8" w:rsidRDefault="00F737B8">
      <w:pPr>
        <w:widowControl/>
        <w:jc w:val="left"/>
      </w:pPr>
      <w:r>
        <w:rPr>
          <w:rFonts w:hint="eastAsia"/>
        </w:rPr>
        <w:t>※ソースコード</w:t>
      </w:r>
    </w:p>
    <w:p w:rsidR="00F737B8" w:rsidRDefault="00F737B8">
      <w:pPr>
        <w:widowControl/>
        <w:jc w:val="left"/>
        <w:rPr>
          <w:rFonts w:hint="eastAsia"/>
        </w:rPr>
      </w:pPr>
      <w:r>
        <w:rPr>
          <w:rFonts w:hint="eastAsia"/>
        </w:rPr>
        <w:t>ソースコードの作成については以下を参照</w:t>
      </w:r>
    </w:p>
    <w:p w:rsidR="00F737B8" w:rsidRDefault="00F737B8">
      <w:pPr>
        <w:widowControl/>
        <w:jc w:val="left"/>
        <w:rPr>
          <w:rFonts w:hint="eastAsia"/>
        </w:rPr>
      </w:pPr>
      <w:r w:rsidRPr="00F737B8">
        <w:rPr>
          <w:rFonts w:hint="eastAsia"/>
        </w:rPr>
        <w:t>TRNSYS18 - TypeStudio</w:t>
      </w:r>
      <w:r w:rsidRPr="00F737B8">
        <w:rPr>
          <w:rFonts w:hint="eastAsia"/>
        </w:rPr>
        <w:t>で作る</w:t>
      </w:r>
      <w:r w:rsidRPr="00F737B8">
        <w:rPr>
          <w:rFonts w:hint="eastAsia"/>
        </w:rPr>
        <w:t>TRNSYS</w:t>
      </w:r>
      <w:r w:rsidRPr="00F737B8">
        <w:rPr>
          <w:rFonts w:hint="eastAsia"/>
        </w:rPr>
        <w:t>コンポーネント</w:t>
      </w:r>
      <w:r w:rsidRPr="00F737B8">
        <w:rPr>
          <w:rFonts w:hint="eastAsia"/>
        </w:rPr>
        <w:t>.docx</w:t>
      </w:r>
    </w:p>
    <w:p w:rsidR="008421C7" w:rsidRDefault="00F737B8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hyperlink r:id="rId20" w:history="1">
        <w:r w:rsidRPr="00F737B8">
          <w:rPr>
            <w:color w:val="0000FF"/>
            <w:u w:val="single"/>
          </w:rPr>
          <w:t>https://github.com/TRNSYSJP/TRNSYS.JP/blob/master/Docs/TRNSYS18%20-%20TypeStudio%E3%81%A7%E4%BD%9C%E3%82%8BTRNSYS%E3%82%B3%E3%83%B3%E3%83%9D%E3%83%BC%E3%83%8D%E3%83%B3%E3%83%88.docx</w:t>
        </w:r>
      </w:hyperlink>
      <w:r w:rsidR="008421C7">
        <w:br w:type="page"/>
      </w:r>
    </w:p>
    <w:p w:rsidR="008A54CB" w:rsidRDefault="008A54CB" w:rsidP="00C715A9">
      <w:pPr>
        <w:pStyle w:val="10"/>
      </w:pPr>
      <w:r>
        <w:rPr>
          <w:rFonts w:hint="eastAsia"/>
        </w:rPr>
        <w:lastRenderedPageBreak/>
        <w:t>プロジェクトプロパティ（設定）</w:t>
      </w:r>
    </w:p>
    <w:p w:rsidR="003C2138" w:rsidRDefault="00816520" w:rsidP="00816520">
      <w:pPr>
        <w:pStyle w:val="2"/>
      </w:pPr>
      <w:bookmarkStart w:id="0" w:name="_GoBack"/>
      <w:bookmarkEnd w:id="0"/>
      <w:r>
        <w:rPr>
          <w:rFonts w:hint="eastAsia"/>
        </w:rPr>
        <w:t>デバッグ</w:t>
      </w:r>
    </w:p>
    <w:p w:rsidR="003C2138" w:rsidRDefault="003C2138" w:rsidP="003C2138">
      <w:pPr>
        <w:widowControl/>
        <w:jc w:val="left"/>
      </w:pPr>
      <w:r>
        <w:rPr>
          <w:rFonts w:hint="eastAsia"/>
        </w:rPr>
        <w:t xml:space="preserve">Visual </w:t>
      </w:r>
      <w:r>
        <w:t>Studio</w:t>
      </w:r>
      <w:r>
        <w:rPr>
          <w:rFonts w:hint="eastAsia"/>
        </w:rPr>
        <w:t>から直接実行する場合は、</w:t>
      </w:r>
      <w:r>
        <w:rPr>
          <w:rFonts w:hint="eastAsia"/>
        </w:rPr>
        <w:t>[</w:t>
      </w:r>
      <w:r>
        <w:rPr>
          <w:rFonts w:hint="eastAsia"/>
        </w:rPr>
        <w:t>プロジェクト</w:t>
      </w:r>
      <w:r>
        <w:t>]-[</w:t>
      </w:r>
      <w:r>
        <w:rPr>
          <w:rFonts w:hint="eastAsia"/>
        </w:rPr>
        <w:t>プロパティ</w:t>
      </w:r>
      <w:r>
        <w:t>]</w:t>
      </w:r>
      <w:r>
        <w:rPr>
          <w:rFonts w:hint="eastAsia"/>
        </w:rPr>
        <w:t>で、「構成プロパティ」の「デバッグ」の項目で、「コマンド」、「コマンド引数」を環境に合わせて修正して下さい。</w:t>
      </w:r>
    </w:p>
    <w:p w:rsidR="008A54CB" w:rsidRDefault="008A54CB" w:rsidP="003C2138">
      <w:pPr>
        <w:widowControl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752065"/>
                <wp:effectExtent l="0" t="0" r="0" b="0"/>
                <wp:docPr id="2" name="キャンバス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図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151" cy="27160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533E96" id="キャンバス 2" o:spid="_x0000_s1026" editas="canvas" style="width:425.2pt;height:216.7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" o:spid="_x0000_s1028" type="#_x0000_t75" style="position:absolute;width:39681;height:2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:rsidR="00907378" w:rsidRPr="00907378" w:rsidRDefault="00907378" w:rsidP="003C2138">
      <w:pPr>
        <w:widowControl/>
        <w:jc w:val="left"/>
        <w:rPr>
          <w:color w:val="FF0000"/>
        </w:rPr>
      </w:pPr>
      <w:r w:rsidRPr="00907378">
        <w:rPr>
          <w:rFonts w:hint="eastAsia"/>
          <w:color w:val="FF0000"/>
        </w:rPr>
        <w:t>以下、赤枠の部分に注意して変更を行って下さい。</w:t>
      </w:r>
    </w:p>
    <w:p w:rsidR="00F25CC7" w:rsidRDefault="00F25CC7" w:rsidP="00F25CC7">
      <w:pPr>
        <w:pStyle w:val="2"/>
      </w:pPr>
      <w:r>
        <w:rPr>
          <w:rFonts w:hint="eastAsia"/>
        </w:rPr>
        <w:t>C/C++</w:t>
      </w:r>
    </w:p>
    <w:p w:rsidR="00F25CC7" w:rsidRDefault="00F25CC7" w:rsidP="00F25CC7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t>全般</w:t>
      </w:r>
    </w:p>
    <w:p w:rsidR="00F25CC7" w:rsidRDefault="00F25CC7" w:rsidP="00F25CC7">
      <w:r>
        <w:rPr>
          <w:rFonts w:hint="eastAsia"/>
        </w:rPr>
        <w:t>「追加のインクルードディレクトリ」へ「</w:t>
      </w:r>
      <w:r w:rsidRPr="00F25CC7">
        <w:t>C:\TRNSYS18\SourceCode\Templates</w:t>
      </w:r>
      <w:r>
        <w:rPr>
          <w:rFonts w:hint="eastAsia"/>
        </w:rPr>
        <w:t>」を追加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DB8818E" wp14:editId="0A4EFCEE">
                <wp:extent cx="5400040" cy="2751455"/>
                <wp:effectExtent l="0" t="0" r="0" b="0"/>
                <wp:docPr id="14" name="キャンバス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E9D2F9" id="キャンバス 14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4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:rsidR="00F25CC7" w:rsidRDefault="00F25CC7" w:rsidP="00F25CC7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プリコンパイル済みヘッダー</w:t>
      </w:r>
    </w:p>
    <w:p w:rsidR="00F25CC7" w:rsidRDefault="00F25CC7" w:rsidP="003C2138">
      <w:r>
        <w:rPr>
          <w:rFonts w:hint="eastAsia"/>
        </w:rPr>
        <w:t>「プリコンパイル済みヘッダーを使用しない」を選択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17" name="キャンバス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6" name="図 3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E7F78D" id="キャンバス 17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QHNrBA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6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">
                  <v:imagedata r:id="rId26" o:title=""/>
                </v:shape>
                <w10:anchorlock/>
              </v:group>
            </w:pict>
          </mc:Fallback>
        </mc:AlternateContent>
      </w:r>
    </w:p>
    <w:p w:rsidR="00F25CC7" w:rsidRDefault="00F25CC7" w:rsidP="00F25CC7">
      <w:pPr>
        <w:pStyle w:val="2"/>
      </w:pPr>
      <w:r>
        <w:rPr>
          <w:rFonts w:hint="eastAsia"/>
        </w:rPr>
        <w:t>リンカー</w:t>
      </w:r>
    </w:p>
    <w:p w:rsidR="00F25CC7" w:rsidRDefault="00F25CC7" w:rsidP="00193E31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t>全般</w:t>
      </w:r>
    </w:p>
    <w:p w:rsidR="00193E31" w:rsidRDefault="00193E31" w:rsidP="00F25CC7">
      <w:r>
        <w:rPr>
          <w:rFonts w:hint="eastAsia"/>
        </w:rPr>
        <w:t>「</w:t>
      </w:r>
      <w:r w:rsidRPr="009D0B73">
        <w:rPr>
          <w:rFonts w:hint="eastAsia"/>
          <w:color w:val="FF0000"/>
        </w:rPr>
        <w:t>Release</w:t>
      </w:r>
      <w:r>
        <w:rPr>
          <w:rFonts w:hint="eastAsia"/>
        </w:rPr>
        <w:t>」の構成で「追加のライブラリディレクトリ」へ</w:t>
      </w:r>
    </w:p>
    <w:p w:rsidR="00193E31" w:rsidRPr="00DF71C5" w:rsidRDefault="00193E31" w:rsidP="00F25CC7">
      <w:r>
        <w:rPr>
          <w:rFonts w:hint="eastAsia"/>
        </w:rPr>
        <w:t>「</w:t>
      </w:r>
      <w:r w:rsidRPr="00193E31">
        <w:t>C:\TRNSYS18\Compilers\TRNSYS\TRNDll\x64\</w:t>
      </w:r>
      <w:r w:rsidRPr="00193E31">
        <w:rPr>
          <w:color w:val="FF0000"/>
        </w:rPr>
        <w:t>Release</w:t>
      </w:r>
      <w:r>
        <w:rPr>
          <w:rFonts w:hint="eastAsia"/>
        </w:rPr>
        <w:t>」を追加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18" name="キャンバス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924" cy="2751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図 3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BC070C" id="キャンバス 18" o:spid="_x0000_s1026" editas="canvas" style="width:425.2pt;height:216.65pt;mso-position-horizontal-relative:char;mso-position-vertical-relative:line" coordsize="54000,2751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19" o:spid="_x0000_s1028" type="#_x0000_t75" style="position:absolute;width:49989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">
                  <v:imagedata r:id="rId29" o:title=""/>
                </v:shape>
                <v:shape id="図 35" o:spid="_x0000_s1029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:rsidR="00BE2217" w:rsidRDefault="00BE2217">
      <w:pPr>
        <w:widowControl/>
        <w:jc w:val="left"/>
      </w:pPr>
      <w:r>
        <w:br w:type="page"/>
      </w:r>
    </w:p>
    <w:p w:rsidR="00193E31" w:rsidRPr="00DF71C5" w:rsidRDefault="00193E31" w:rsidP="00193E31">
      <w:r>
        <w:rPr>
          <w:rFonts w:hint="eastAsia"/>
        </w:rPr>
        <w:lastRenderedPageBreak/>
        <w:t>「</w:t>
      </w:r>
      <w:r w:rsidRPr="009D0B73">
        <w:rPr>
          <w:rFonts w:hint="eastAsia"/>
          <w:color w:val="FF0000"/>
        </w:rPr>
        <w:t>Debug</w:t>
      </w:r>
      <w:r>
        <w:rPr>
          <w:rFonts w:hint="eastAsia"/>
        </w:rPr>
        <w:t>」の構成へは「</w:t>
      </w:r>
      <w:r w:rsidRPr="00193E31">
        <w:t>C:\TRNSYS18\Compilers\TRNSYS\TRNDll\x64\</w:t>
      </w:r>
      <w:r w:rsidRPr="00193E31">
        <w:rPr>
          <w:rFonts w:hint="eastAsia"/>
          <w:color w:val="FF0000"/>
        </w:rPr>
        <w:t>Debug</w:t>
      </w:r>
      <w:r>
        <w:rPr>
          <w:rFonts w:hint="eastAsia"/>
        </w:rPr>
        <w:t>」を追加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0" name="キャンバス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図 3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474C29" id="キャンバス 20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2yKlBA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0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:rsidR="00193E31" w:rsidRDefault="00193E31" w:rsidP="00193E31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t>入力</w:t>
      </w:r>
    </w:p>
    <w:p w:rsidR="00193E31" w:rsidRPr="00DF71C5" w:rsidRDefault="00193E31" w:rsidP="00F25CC7">
      <w:r>
        <w:rPr>
          <w:rFonts w:hint="eastAsia"/>
        </w:rPr>
        <w:t>「追加の依存ファイル」へ</w:t>
      </w:r>
      <w:r>
        <w:rPr>
          <w:rFonts w:hint="eastAsia"/>
        </w:rPr>
        <w:t>TRNSYS</w:t>
      </w:r>
      <w:r>
        <w:rPr>
          <w:rFonts w:hint="eastAsia"/>
        </w:rPr>
        <w:t>のライブラリ「</w:t>
      </w:r>
      <w:r>
        <w:rPr>
          <w:rFonts w:hint="eastAsia"/>
        </w:rPr>
        <w:t>TRNDll64.</w:t>
      </w:r>
      <w:r>
        <w:t>lib</w:t>
      </w:r>
      <w:r>
        <w:rPr>
          <w:rFonts w:hint="eastAsia"/>
        </w:rPr>
        <w:t>」を追加</w:t>
      </w:r>
    </w:p>
    <w:p w:rsidR="00F25CC7" w:rsidRPr="00DF71C5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1" name="キャンバス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1" name="図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B58E6C" id="キャンバス 21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RUxBQ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1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:rsidR="00193E31" w:rsidRDefault="00193E31" w:rsidP="00F25CC7"/>
    <w:p w:rsidR="00193E31" w:rsidRDefault="00193E31">
      <w:pPr>
        <w:widowControl/>
        <w:jc w:val="left"/>
      </w:pPr>
      <w:r>
        <w:br w:type="page"/>
      </w:r>
    </w:p>
    <w:p w:rsidR="00193E31" w:rsidRDefault="009C0DCB" w:rsidP="00193E31">
      <w:pPr>
        <w:pStyle w:val="2"/>
      </w:pPr>
      <w:r>
        <w:rPr>
          <w:rFonts w:hint="eastAsia"/>
        </w:rPr>
        <w:lastRenderedPageBreak/>
        <w:t>ビルド</w:t>
      </w:r>
      <w:r w:rsidR="00193E31">
        <w:rPr>
          <w:rFonts w:hint="eastAsia"/>
        </w:rPr>
        <w:t>イベント</w:t>
      </w:r>
    </w:p>
    <w:p w:rsidR="009C0DCB" w:rsidRDefault="009C0DCB" w:rsidP="00193E31">
      <w:r>
        <w:rPr>
          <w:rFonts w:hint="eastAsia"/>
        </w:rPr>
        <w:t>ビルド後に</w:t>
      </w:r>
      <w:r>
        <w:rPr>
          <w:rFonts w:hint="eastAsia"/>
        </w:rPr>
        <w:t>DLL</w:t>
      </w:r>
      <w:r>
        <w:rPr>
          <w:rFonts w:hint="eastAsia"/>
        </w:rPr>
        <w:t>を</w:t>
      </w:r>
      <w:r>
        <w:rPr>
          <w:rFonts w:hint="eastAsia"/>
        </w:rPr>
        <w:t>TRNSYS</w:t>
      </w:r>
      <w:r>
        <w:rPr>
          <w:rFonts w:hint="eastAsia"/>
        </w:rPr>
        <w:t>のフォルダへコピーします。</w:t>
      </w:r>
    </w:p>
    <w:p w:rsidR="00193E31" w:rsidRDefault="00193E31" w:rsidP="00193E31">
      <w:r>
        <w:rPr>
          <w:rFonts w:hint="eastAsia"/>
        </w:rPr>
        <w:t>「</w:t>
      </w:r>
      <w:r w:rsidRPr="009D0B73">
        <w:rPr>
          <w:rFonts w:hint="eastAsia"/>
          <w:color w:val="FF0000"/>
        </w:rPr>
        <w:t>Release</w:t>
      </w:r>
      <w:r>
        <w:rPr>
          <w:rFonts w:hint="eastAsia"/>
        </w:rPr>
        <w:t>」の構成で「コマンドライン」、「説明」へ</w:t>
      </w:r>
      <w:r w:rsidR="009D0B73">
        <w:rPr>
          <w:rFonts w:hint="eastAsia"/>
        </w:rPr>
        <w:t>以下を追加する。</w:t>
      </w:r>
    </w:p>
    <w:p w:rsidR="00193E31" w:rsidRDefault="009D0B73" w:rsidP="00F25CC7">
      <w:r w:rsidRPr="009D0B73">
        <w:t>copy $(</w:t>
      </w:r>
      <w:proofErr w:type="spellStart"/>
      <w:r w:rsidRPr="009D0B73">
        <w:t>OutDir</w:t>
      </w:r>
      <w:proofErr w:type="spellEnd"/>
      <w:r w:rsidRPr="009D0B73">
        <w:t>)$(</w:t>
      </w:r>
      <w:proofErr w:type="spellStart"/>
      <w:r w:rsidRPr="009D0B73">
        <w:t>TargetName</w:t>
      </w:r>
      <w:proofErr w:type="spellEnd"/>
      <w:r w:rsidRPr="009D0B73">
        <w:t>)$(</w:t>
      </w:r>
      <w:proofErr w:type="spellStart"/>
      <w:r w:rsidRPr="009D0B73">
        <w:t>TargetExt</w:t>
      </w:r>
      <w:proofErr w:type="spellEnd"/>
      <w:r w:rsidRPr="009D0B73">
        <w:t>) C:\TRNSYS18\UserLib\</w:t>
      </w:r>
      <w:r w:rsidRPr="009D0B73">
        <w:rPr>
          <w:color w:val="FF0000"/>
        </w:rPr>
        <w:t>ReleaseDLLs</w:t>
      </w:r>
      <w:r w:rsidRPr="009D0B73">
        <w:t>\*.*</w:t>
      </w:r>
    </w:p>
    <w:p w:rsidR="009D0B73" w:rsidRDefault="009D0B73" w:rsidP="00F25CC7">
      <w:r w:rsidRPr="009D0B73">
        <w:t xml:space="preserve">Copying </w:t>
      </w:r>
      <w:r w:rsidRPr="009D0B73">
        <w:rPr>
          <w:color w:val="FF0000"/>
        </w:rPr>
        <w:t xml:space="preserve">Release </w:t>
      </w:r>
      <w:r w:rsidRPr="009D0B73">
        <w:t xml:space="preserve">$(TargetName).dll to the </w:t>
      </w:r>
      <w:proofErr w:type="spellStart"/>
      <w:r w:rsidRPr="009D0B73">
        <w:t>UserLib</w:t>
      </w:r>
      <w:proofErr w:type="spellEnd"/>
      <w:r w:rsidRPr="009D0B73">
        <w:t xml:space="preserve"> folder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2" name="キャンバス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図 3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E2C9081" id="キャンバス 22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D1WBQ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2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">
                  <v:imagedata r:id="rId36" o:title=""/>
                </v:shape>
                <w10:anchorlock/>
              </v:group>
            </w:pict>
          </mc:Fallback>
        </mc:AlternateContent>
      </w:r>
    </w:p>
    <w:p w:rsidR="009D0B73" w:rsidRDefault="009D0B73" w:rsidP="009D0B73">
      <w:r>
        <w:rPr>
          <w:rFonts w:hint="eastAsia"/>
        </w:rPr>
        <w:t>「</w:t>
      </w:r>
      <w:r w:rsidRPr="009D0B73">
        <w:rPr>
          <w:rFonts w:hint="eastAsia"/>
          <w:color w:val="FF0000"/>
        </w:rPr>
        <w:t>Debug</w:t>
      </w:r>
      <w:r>
        <w:rPr>
          <w:rFonts w:hint="eastAsia"/>
        </w:rPr>
        <w:t>」の構成で「コマンドライン」、「説明」へ以下を追加する。</w:t>
      </w:r>
    </w:p>
    <w:p w:rsidR="00193E31" w:rsidRDefault="009D0B73" w:rsidP="00F25CC7">
      <w:r w:rsidRPr="009D0B73">
        <w:t>copy $(</w:t>
      </w:r>
      <w:proofErr w:type="spellStart"/>
      <w:r w:rsidRPr="009D0B73">
        <w:t>OutDir</w:t>
      </w:r>
      <w:proofErr w:type="spellEnd"/>
      <w:r w:rsidRPr="009D0B73">
        <w:t>)$(</w:t>
      </w:r>
      <w:proofErr w:type="spellStart"/>
      <w:r w:rsidRPr="009D0B73">
        <w:t>TargetName</w:t>
      </w:r>
      <w:proofErr w:type="spellEnd"/>
      <w:r w:rsidRPr="009D0B73">
        <w:t>)$(</w:t>
      </w:r>
      <w:proofErr w:type="spellStart"/>
      <w:r w:rsidRPr="009D0B73">
        <w:t>TargetExt</w:t>
      </w:r>
      <w:proofErr w:type="spellEnd"/>
      <w:r w:rsidRPr="009D0B73">
        <w:t>) C:\TRNSYS18\UserLib\</w:t>
      </w:r>
      <w:r w:rsidRPr="009D0B73">
        <w:rPr>
          <w:color w:val="FF0000"/>
        </w:rPr>
        <w:t>DebugDLLs</w:t>
      </w:r>
      <w:r w:rsidRPr="009D0B73">
        <w:t>\*.*</w:t>
      </w:r>
    </w:p>
    <w:p w:rsidR="009D0B73" w:rsidRDefault="009D0B73" w:rsidP="00F25CC7">
      <w:r w:rsidRPr="009D0B73">
        <w:t xml:space="preserve">Copying </w:t>
      </w:r>
      <w:r w:rsidRPr="009D0B73">
        <w:rPr>
          <w:color w:val="FF0000"/>
        </w:rPr>
        <w:t xml:space="preserve">Debug </w:t>
      </w:r>
      <w:r w:rsidRPr="009D0B73">
        <w:t xml:space="preserve">$(TargetName).dll to the </w:t>
      </w:r>
      <w:proofErr w:type="spellStart"/>
      <w:r w:rsidRPr="009D0B73">
        <w:t>UserLib</w:t>
      </w:r>
      <w:proofErr w:type="spellEnd"/>
      <w:r w:rsidRPr="009D0B73">
        <w:t xml:space="preserve"> folder</w:t>
      </w:r>
    </w:p>
    <w:p w:rsidR="00F25CC7" w:rsidRPr="00DF71C5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3" name="キャンバス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図 3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B0FBCE" id="キャンバス 23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3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">
                  <v:imagedata r:id="rId38" o:title=""/>
                </v:shape>
                <w10:anchorlock/>
              </v:group>
            </w:pict>
          </mc:Fallback>
        </mc:AlternateContent>
      </w:r>
    </w:p>
    <w:p w:rsidR="00F25CC7" w:rsidRPr="00DF71C5" w:rsidRDefault="00F25CC7" w:rsidP="00F25CC7"/>
    <w:p w:rsidR="00F25CC7" w:rsidRDefault="00AB5EA7" w:rsidP="00AB5EA7">
      <w:pPr>
        <w:pStyle w:val="10"/>
      </w:pPr>
      <w:r>
        <w:rPr>
          <w:rFonts w:hint="eastAsia"/>
        </w:rPr>
        <w:lastRenderedPageBreak/>
        <w:t>デバッグ</w:t>
      </w:r>
    </w:p>
    <w:p w:rsidR="00AB5EA7" w:rsidRDefault="00AB5EA7" w:rsidP="00AB5EA7">
      <w:pPr>
        <w:pStyle w:val="2"/>
      </w:pPr>
      <w:r>
        <w:rPr>
          <w:rFonts w:hint="eastAsia"/>
        </w:rPr>
        <w:t>DLL</w:t>
      </w:r>
      <w:r>
        <w:rPr>
          <w:rFonts w:hint="eastAsia"/>
        </w:rPr>
        <w:t>（コンポーネント）の配置先</w:t>
      </w:r>
    </w:p>
    <w:p w:rsidR="00AB5EA7" w:rsidRDefault="00AB5EA7" w:rsidP="00F25CC7">
      <w:r>
        <w:rPr>
          <w:rFonts w:hint="eastAsia"/>
        </w:rPr>
        <w:t>TRNSYS</w:t>
      </w:r>
      <w:r>
        <w:rPr>
          <w:rFonts w:hint="eastAsia"/>
        </w:rPr>
        <w:t>のコンポーネントはビルドされたのが</w:t>
      </w:r>
      <w:r>
        <w:rPr>
          <w:rFonts w:hint="eastAsia"/>
        </w:rPr>
        <w:t>Release</w:t>
      </w:r>
      <w:r>
        <w:rPr>
          <w:rFonts w:hint="eastAsia"/>
        </w:rPr>
        <w:t>か</w:t>
      </w:r>
      <w:r>
        <w:rPr>
          <w:rFonts w:hint="eastAsia"/>
        </w:rPr>
        <w:t>Debug</w:t>
      </w:r>
      <w:r>
        <w:rPr>
          <w:rFonts w:hint="eastAsia"/>
        </w:rPr>
        <w:t>によって</w:t>
      </w:r>
      <w:r>
        <w:rPr>
          <w:rFonts w:hint="eastAsia"/>
        </w:rPr>
        <w:t>DLL</w:t>
      </w:r>
      <w:r>
        <w:rPr>
          <w:rFonts w:hint="eastAsia"/>
        </w:rPr>
        <w:t>の配置先が異なります。</w:t>
      </w:r>
    </w:p>
    <w:tbl>
      <w:tblPr>
        <w:tblStyle w:val="4-1"/>
        <w:tblW w:w="0" w:type="auto"/>
        <w:tblLook w:val="0620" w:firstRow="1" w:lastRow="0" w:firstColumn="0" w:lastColumn="0" w:noHBand="1" w:noVBand="1"/>
      </w:tblPr>
      <w:tblGrid>
        <w:gridCol w:w="1838"/>
        <w:gridCol w:w="6656"/>
      </w:tblGrid>
      <w:tr w:rsidR="00AB5EA7" w:rsidTr="00AB5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</w:tcPr>
          <w:p w:rsidR="00AB5EA7" w:rsidRDefault="00AB5EA7" w:rsidP="00F25CC7">
            <w:r>
              <w:rPr>
                <w:rFonts w:hint="eastAsia"/>
              </w:rPr>
              <w:t>ビルド</w:t>
            </w:r>
          </w:p>
        </w:tc>
        <w:tc>
          <w:tcPr>
            <w:tcW w:w="6656" w:type="dxa"/>
          </w:tcPr>
          <w:p w:rsidR="00AB5EA7" w:rsidRDefault="00AB5EA7" w:rsidP="00F25CC7">
            <w:r>
              <w:rPr>
                <w:rFonts w:hint="eastAsia"/>
              </w:rPr>
              <w:t>配置先</w:t>
            </w:r>
          </w:p>
        </w:tc>
      </w:tr>
      <w:tr w:rsidR="00AB5EA7" w:rsidTr="00AB5EA7">
        <w:tc>
          <w:tcPr>
            <w:tcW w:w="1838" w:type="dxa"/>
          </w:tcPr>
          <w:p w:rsidR="00AB5EA7" w:rsidRDefault="00AB5EA7" w:rsidP="00F25CC7">
            <w:r>
              <w:rPr>
                <w:rFonts w:hint="eastAsia"/>
              </w:rPr>
              <w:t>R</w:t>
            </w:r>
            <w:r>
              <w:t>elease</w:t>
            </w:r>
          </w:p>
        </w:tc>
        <w:tc>
          <w:tcPr>
            <w:tcW w:w="6656" w:type="dxa"/>
          </w:tcPr>
          <w:p w:rsidR="00AB5EA7" w:rsidRDefault="00AB5EA7" w:rsidP="00F25CC7">
            <w:r w:rsidRPr="009D0B73">
              <w:t>C:\TRNSYS18\UserLib\</w:t>
            </w:r>
            <w:r>
              <w:rPr>
                <w:rFonts w:hint="eastAsia"/>
              </w:rPr>
              <w:t>ReleaseDLLs</w:t>
            </w:r>
          </w:p>
        </w:tc>
      </w:tr>
      <w:tr w:rsidR="00AB5EA7" w:rsidTr="00AB5EA7">
        <w:tc>
          <w:tcPr>
            <w:tcW w:w="1838" w:type="dxa"/>
          </w:tcPr>
          <w:p w:rsidR="00AB5EA7" w:rsidRDefault="00AB5EA7" w:rsidP="00F25CC7">
            <w:r>
              <w:rPr>
                <w:rFonts w:hint="eastAsia"/>
              </w:rPr>
              <w:t>D</w:t>
            </w:r>
            <w:r>
              <w:t>ebug</w:t>
            </w:r>
          </w:p>
        </w:tc>
        <w:tc>
          <w:tcPr>
            <w:tcW w:w="6656" w:type="dxa"/>
          </w:tcPr>
          <w:p w:rsidR="00AB5EA7" w:rsidRDefault="00AB5EA7" w:rsidP="00F25CC7">
            <w:r w:rsidRPr="009D0B73">
              <w:t>C:\TRNSYS18\UserLib\</w:t>
            </w:r>
            <w:r>
              <w:rPr>
                <w:rFonts w:hint="eastAsia"/>
              </w:rPr>
              <w:t>DebugDLLs</w:t>
            </w:r>
          </w:p>
        </w:tc>
      </w:tr>
    </w:tbl>
    <w:p w:rsidR="00AB5EA7" w:rsidRPr="00DF71C5" w:rsidRDefault="00AB5EA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35600" cy="1636403"/>
                <wp:effectExtent l="0" t="0" r="0" b="1905"/>
                <wp:docPr id="1" name="キャンバス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図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500932" y="0"/>
                            <a:ext cx="4110825" cy="160061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148007" id="キャンバス 1" o:spid="_x0000_s1026" editas="canvas" style="width:428pt;height:128.85pt;mso-position-horizontal-relative:char;mso-position-vertical-relative:line" coordsize="54356,16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356;height:16363;visibility:visible;mso-wrap-style:square">
                  <v:fill o:detectmouseclick="t"/>
                  <v:path o:connecttype="none"/>
                </v:shape>
                <v:shape id="図 4" o:spid="_x0000_s1028" type="#_x0000_t75" style="position:absolute;left:5009;width:41108;height:16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">
                  <v:imagedata r:id="rId40" o:title=""/>
                </v:shape>
                <w10:anchorlock/>
              </v:group>
            </w:pict>
          </mc:Fallback>
        </mc:AlternateContent>
      </w:r>
    </w:p>
    <w:p w:rsidR="00F25CC7" w:rsidRDefault="00AB5EA7">
      <w:pPr>
        <w:widowControl/>
        <w:jc w:val="left"/>
      </w:pPr>
      <w:r>
        <w:rPr>
          <w:rFonts w:hint="eastAsia"/>
        </w:rPr>
        <w:t>どち</w:t>
      </w:r>
      <w:r w:rsidR="00B866B3">
        <w:rPr>
          <w:rFonts w:hint="eastAsia"/>
        </w:rPr>
        <w:t>ら</w:t>
      </w:r>
      <w:r>
        <w:rPr>
          <w:rFonts w:hint="eastAsia"/>
        </w:rPr>
        <w:t>の</w:t>
      </w:r>
      <w:r w:rsidR="00B866B3">
        <w:rPr>
          <w:rFonts w:hint="eastAsia"/>
        </w:rPr>
        <w:t>フォルダの</w:t>
      </w:r>
      <w:r>
        <w:rPr>
          <w:rFonts w:hint="eastAsia"/>
        </w:rPr>
        <w:t>DLL</w:t>
      </w:r>
      <w:r>
        <w:rPr>
          <w:rFonts w:hint="eastAsia"/>
        </w:rPr>
        <w:t>が使用されるかは、</w:t>
      </w:r>
      <w:r>
        <w:rPr>
          <w:rFonts w:hint="eastAsia"/>
        </w:rPr>
        <w:t>Exe</w:t>
      </w:r>
      <w:r>
        <w:rPr>
          <w:rFonts w:hint="eastAsia"/>
        </w:rPr>
        <w:t>フォルダ</w:t>
      </w:r>
      <w:r w:rsidR="00B866B3">
        <w:rPr>
          <w:rFonts w:hint="eastAsia"/>
        </w:rPr>
        <w:t>の</w:t>
      </w:r>
      <w:r>
        <w:rPr>
          <w:rFonts w:hint="eastAsia"/>
        </w:rPr>
        <w:t>TRNDll64.dll</w:t>
      </w:r>
      <w:r>
        <w:rPr>
          <w:rFonts w:hint="eastAsia"/>
        </w:rPr>
        <w:t>が</w:t>
      </w:r>
      <w:r>
        <w:rPr>
          <w:rFonts w:hint="eastAsia"/>
        </w:rPr>
        <w:t>Release</w:t>
      </w:r>
      <w:r>
        <w:rPr>
          <w:rFonts w:hint="eastAsia"/>
        </w:rPr>
        <w:t>、</w:t>
      </w:r>
      <w:r>
        <w:rPr>
          <w:rFonts w:hint="eastAsia"/>
        </w:rPr>
        <w:t>Debug</w:t>
      </w:r>
      <w:r>
        <w:rPr>
          <w:rFonts w:hint="eastAsia"/>
        </w:rPr>
        <w:t>のどちらでビルドされているかによります。</w:t>
      </w:r>
    </w:p>
    <w:p w:rsidR="00B866B3" w:rsidRDefault="00AB5EA7">
      <w:pPr>
        <w:widowControl/>
        <w:jc w:val="left"/>
      </w:pPr>
      <w:r>
        <w:rPr>
          <w:rFonts w:hint="eastAsia"/>
        </w:rPr>
        <w:t xml:space="preserve">TRNDll64.dll </w:t>
      </w:r>
      <w:r>
        <w:rPr>
          <w:rFonts w:hint="eastAsia"/>
        </w:rPr>
        <w:t>が</w:t>
      </w:r>
      <w:r>
        <w:rPr>
          <w:rFonts w:hint="eastAsia"/>
        </w:rPr>
        <w:t>Release</w:t>
      </w:r>
      <w:r>
        <w:rPr>
          <w:rFonts w:hint="eastAsia"/>
        </w:rPr>
        <w:t>でビルドされていれば</w:t>
      </w:r>
      <w:proofErr w:type="spellStart"/>
      <w:r>
        <w:rPr>
          <w:rFonts w:hint="eastAsia"/>
        </w:rPr>
        <w:t>ReleaseDLLs</w:t>
      </w:r>
      <w:proofErr w:type="spellEnd"/>
      <w:r>
        <w:rPr>
          <w:rFonts w:hint="eastAsia"/>
        </w:rPr>
        <w:t>フォルダが、</w:t>
      </w:r>
      <w:r>
        <w:rPr>
          <w:rFonts w:hint="eastAsia"/>
        </w:rPr>
        <w:t>Debug</w:t>
      </w:r>
      <w:r>
        <w:rPr>
          <w:rFonts w:hint="eastAsia"/>
        </w:rPr>
        <w:t>でビルドされてれば</w:t>
      </w:r>
      <w:proofErr w:type="spellStart"/>
      <w:r>
        <w:rPr>
          <w:rFonts w:hint="eastAsia"/>
        </w:rPr>
        <w:t>DebugDLLs</w:t>
      </w:r>
      <w:proofErr w:type="spellEnd"/>
      <w:r>
        <w:rPr>
          <w:rFonts w:hint="eastAsia"/>
        </w:rPr>
        <w:t>フォルダが参照されます。</w:t>
      </w:r>
    </w:p>
    <w:p w:rsidR="00AB5EA7" w:rsidRDefault="00AB5EA7">
      <w:pPr>
        <w:widowControl/>
        <w:jc w:val="left"/>
      </w:pPr>
      <w:r>
        <w:rPr>
          <w:rFonts w:hint="eastAsia"/>
        </w:rPr>
        <w:t>TRNSYS</w:t>
      </w:r>
      <w:r>
        <w:rPr>
          <w:rFonts w:hint="eastAsia"/>
        </w:rPr>
        <w:t>に添付される</w:t>
      </w:r>
      <w:r>
        <w:rPr>
          <w:rFonts w:hint="eastAsia"/>
        </w:rPr>
        <w:t>TRNDll64.dll</w:t>
      </w:r>
      <w:r>
        <w:rPr>
          <w:rFonts w:hint="eastAsia"/>
        </w:rPr>
        <w:t>は</w:t>
      </w:r>
      <w:r>
        <w:rPr>
          <w:rFonts w:hint="eastAsia"/>
        </w:rPr>
        <w:t>Release</w:t>
      </w:r>
      <w:r>
        <w:rPr>
          <w:rFonts w:hint="eastAsia"/>
        </w:rPr>
        <w:t>でビルドされています。</w:t>
      </w:r>
      <w:r w:rsidR="00B866B3">
        <w:rPr>
          <w:rFonts w:hint="eastAsia"/>
        </w:rPr>
        <w:t>このため、標準の状態では常に</w:t>
      </w:r>
      <w:proofErr w:type="spellStart"/>
      <w:r w:rsidR="00B866B3">
        <w:rPr>
          <w:rFonts w:hint="eastAsia"/>
        </w:rPr>
        <w:t>ReleaseDLLs</w:t>
      </w:r>
      <w:proofErr w:type="spellEnd"/>
      <w:r w:rsidR="00B866B3">
        <w:rPr>
          <w:rFonts w:hint="eastAsia"/>
        </w:rPr>
        <w:t>フォルダが参照されます。</w:t>
      </w:r>
    </w:p>
    <w:p w:rsidR="00B866B3" w:rsidRDefault="00B866B3">
      <w:pPr>
        <w:widowControl/>
        <w:jc w:val="left"/>
      </w:pPr>
    </w:p>
    <w:p w:rsidR="00B866B3" w:rsidRDefault="00B866B3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B866B3" w:rsidRDefault="00B866B3" w:rsidP="00B866B3">
      <w:pPr>
        <w:pStyle w:val="2"/>
      </w:pPr>
      <w:r>
        <w:rPr>
          <w:rFonts w:hint="eastAsia"/>
        </w:rPr>
        <w:lastRenderedPageBreak/>
        <w:t>デバッグ方法</w:t>
      </w:r>
    </w:p>
    <w:p w:rsidR="00B866B3" w:rsidRDefault="00B866B3">
      <w:pPr>
        <w:widowControl/>
        <w:jc w:val="left"/>
      </w:pPr>
      <w:r>
        <w:rPr>
          <w:rFonts w:hint="eastAsia"/>
        </w:rPr>
        <w:t>C++</w:t>
      </w:r>
      <w:r>
        <w:rPr>
          <w:rFonts w:hint="eastAsia"/>
        </w:rPr>
        <w:t>のコンポーネントをデバッグする場合、以下のいずれかの対応が必要になります。</w:t>
      </w:r>
    </w:p>
    <w:p w:rsidR="00B866B3" w:rsidRDefault="00B866B3">
      <w:pPr>
        <w:widowControl/>
        <w:jc w:val="left"/>
      </w:pPr>
    </w:p>
    <w:p w:rsidR="00B866B3" w:rsidRDefault="00B866B3" w:rsidP="00B866B3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TRNDll64.dll</w:t>
      </w:r>
      <w:r>
        <w:rPr>
          <w:rFonts w:hint="eastAsia"/>
        </w:rPr>
        <w:t>を</w:t>
      </w:r>
      <w:r>
        <w:rPr>
          <w:rFonts w:hint="eastAsia"/>
        </w:rPr>
        <w:t>Debug</w:t>
      </w:r>
      <w:r>
        <w:rPr>
          <w:rFonts w:hint="eastAsia"/>
        </w:rPr>
        <w:t>でビルド</w:t>
      </w:r>
    </w:p>
    <w:p w:rsidR="00B866B3" w:rsidRDefault="00B866B3">
      <w:pPr>
        <w:widowControl/>
        <w:jc w:val="left"/>
      </w:pPr>
      <w:r>
        <w:rPr>
          <w:rFonts w:hint="eastAsia"/>
        </w:rPr>
        <w:t>Intel</w:t>
      </w:r>
      <w:r>
        <w:t xml:space="preserve"> FORTRA</w:t>
      </w:r>
      <w:r>
        <w:rPr>
          <w:rFonts w:hint="eastAsia"/>
        </w:rPr>
        <w:t>N</w:t>
      </w:r>
      <w:r>
        <w:rPr>
          <w:rFonts w:hint="eastAsia"/>
        </w:rPr>
        <w:t>を使って</w:t>
      </w:r>
      <w:r>
        <w:rPr>
          <w:rFonts w:hint="eastAsia"/>
        </w:rPr>
        <w:t>TRNDll64.dll</w:t>
      </w:r>
      <w:r>
        <w:rPr>
          <w:rFonts w:hint="eastAsia"/>
        </w:rPr>
        <w:t>を</w:t>
      </w:r>
      <w:r>
        <w:rPr>
          <w:rFonts w:hint="eastAsia"/>
        </w:rPr>
        <w:t>Debug</w:t>
      </w:r>
      <w:r>
        <w:rPr>
          <w:rFonts w:hint="eastAsia"/>
        </w:rPr>
        <w:t>でビルドする。</w:t>
      </w:r>
    </w:p>
    <w:p w:rsidR="00B866B3" w:rsidRDefault="00B866B3">
      <w:pPr>
        <w:widowControl/>
        <w:jc w:val="left"/>
      </w:pPr>
    </w:p>
    <w:p w:rsidR="00B866B3" w:rsidRDefault="00B866B3" w:rsidP="00B866B3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Debug</w:t>
      </w:r>
      <w:r>
        <w:rPr>
          <w:rFonts w:hint="eastAsia"/>
        </w:rPr>
        <w:t>でビルドした</w:t>
      </w:r>
      <w:r>
        <w:rPr>
          <w:rFonts w:hint="eastAsia"/>
        </w:rPr>
        <w:t>DLL</w:t>
      </w:r>
      <w:r>
        <w:rPr>
          <w:rFonts w:hint="eastAsia"/>
        </w:rPr>
        <w:t>を</w:t>
      </w:r>
      <w:proofErr w:type="spellStart"/>
      <w:r>
        <w:rPr>
          <w:rFonts w:hint="eastAsia"/>
        </w:rPr>
        <w:t>ReleaseDLLs</w:t>
      </w:r>
      <w:proofErr w:type="spellEnd"/>
      <w:r>
        <w:rPr>
          <w:rFonts w:hint="eastAsia"/>
        </w:rPr>
        <w:t>フォルダへ配置する。</w:t>
      </w:r>
    </w:p>
    <w:p w:rsidR="00B866B3" w:rsidRDefault="00B866B3">
      <w:pPr>
        <w:widowControl/>
        <w:jc w:val="left"/>
        <w:rPr>
          <w:noProof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D5B313C" wp14:editId="7E7C6FE2">
                <wp:extent cx="5400040" cy="2751455"/>
                <wp:effectExtent l="0" t="0" r="0" b="0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図 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B66B8" id="キャンバス 11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10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">
                  <v:imagedata r:id="rId41" o:title=""/>
                </v:shape>
                <w10:anchorlock/>
              </v:group>
            </w:pict>
          </mc:Fallback>
        </mc:AlternateContent>
      </w:r>
    </w:p>
    <w:p w:rsidR="00B866B3" w:rsidRDefault="00B866B3">
      <w:pPr>
        <w:widowControl/>
        <w:jc w:val="left"/>
      </w:pPr>
      <w:r>
        <w:rPr>
          <w:rFonts w:hint="eastAsia"/>
          <w:noProof/>
        </w:rPr>
        <w:t>注意：</w:t>
      </w:r>
      <w:r>
        <w:rPr>
          <w:rFonts w:hint="eastAsia"/>
          <w:noProof/>
        </w:rPr>
        <w:t>TRNDll64.dll</w:t>
      </w:r>
      <w:r>
        <w:rPr>
          <w:rFonts w:hint="eastAsia"/>
          <w:noProof/>
        </w:rPr>
        <w:t>は</w:t>
      </w:r>
      <w:r>
        <w:rPr>
          <w:rFonts w:hint="eastAsia"/>
          <w:noProof/>
        </w:rPr>
        <w:t>Release</w:t>
      </w:r>
      <w:r>
        <w:rPr>
          <w:rFonts w:hint="eastAsia"/>
          <w:noProof/>
        </w:rPr>
        <w:t>のままなので、</w:t>
      </w:r>
      <w:r>
        <w:rPr>
          <w:rFonts w:hint="eastAsia"/>
          <w:noProof/>
        </w:rPr>
        <w:t>TRNSYS</w:t>
      </w:r>
      <w:r>
        <w:rPr>
          <w:rFonts w:hint="eastAsia"/>
          <w:noProof/>
        </w:rPr>
        <w:t>本体のデバッグは出来ません。（希に、</w:t>
      </w:r>
      <w:r>
        <w:rPr>
          <w:rFonts w:hint="eastAsia"/>
          <w:noProof/>
        </w:rPr>
        <w:t>TRNSYS</w:t>
      </w:r>
      <w:r>
        <w:rPr>
          <w:rFonts w:hint="eastAsia"/>
          <w:noProof/>
        </w:rPr>
        <w:t>本体とコンポーネントのデータのやり取りを調べたいケースがありますが、その場合は</w:t>
      </w:r>
      <w:r>
        <w:rPr>
          <w:rFonts w:hint="eastAsia"/>
          <w:noProof/>
        </w:rPr>
        <w:t>Debug</w:t>
      </w:r>
      <w:r>
        <w:rPr>
          <w:rFonts w:hint="eastAsia"/>
          <w:noProof/>
        </w:rPr>
        <w:t>でビルドした</w:t>
      </w:r>
      <w:r>
        <w:rPr>
          <w:rFonts w:hint="eastAsia"/>
          <w:noProof/>
        </w:rPr>
        <w:t>TRNDll64.dll</w:t>
      </w:r>
      <w:r>
        <w:rPr>
          <w:rFonts w:hint="eastAsia"/>
          <w:noProof/>
        </w:rPr>
        <w:t>が必須です）</w:t>
      </w:r>
    </w:p>
    <w:sectPr w:rsidR="00B866B3" w:rsidSect="005B2BBC">
      <w:footerReference w:type="default" r:id="rId42"/>
      <w:headerReference w:type="first" r:id="rId43"/>
      <w:footnotePr>
        <w:numFmt w:val="decimalEnclosedCircle"/>
      </w:footnotePr>
      <w:pgSz w:w="11906" w:h="16838" w:code="9"/>
      <w:pgMar w:top="1531" w:right="1701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0D38" w:rsidRDefault="00F10D38">
      <w:r>
        <w:separator/>
      </w:r>
    </w:p>
  </w:endnote>
  <w:endnote w:type="continuationSeparator" w:id="0">
    <w:p w:rsidR="00F10D38" w:rsidRDefault="00F10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753A10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753A10">
      <w:rPr>
        <w:rFonts w:ascii="Times New Roman" w:hAnsi="Times New Roman"/>
        <w:kern w:val="0"/>
        <w:szCs w:val="21"/>
      </w:rPr>
      <w:fldChar w:fldCharType="separate"/>
    </w:r>
    <w:r w:rsidR="00D8332C">
      <w:rPr>
        <w:rFonts w:ascii="Times New Roman" w:hAnsi="Times New Roman"/>
        <w:noProof/>
        <w:kern w:val="0"/>
        <w:szCs w:val="21"/>
      </w:rPr>
      <w:t>2</w:t>
    </w:r>
    <w:r w:rsidR="00753A10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0D38" w:rsidRDefault="00F10D38">
      <w:r>
        <w:separator/>
      </w:r>
    </w:p>
  </w:footnote>
  <w:footnote w:type="continuationSeparator" w:id="0">
    <w:p w:rsidR="00F10D38" w:rsidRDefault="00F10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2D5" w:rsidRDefault="001675E5" w:rsidP="000542D5">
    <w:pPr>
      <w:pStyle w:val="a3"/>
      <w:jc w:val="right"/>
    </w:pPr>
    <w:fldSimple w:instr=" FILENAME   \* MERGEFORMAT ">
      <w:r w:rsidR="006D687E">
        <w:rPr>
          <w:noProof/>
        </w:rPr>
        <w:t>Readme.docx</w:t>
      </w:r>
    </w:fldSimple>
  </w:p>
  <w:p w:rsidR="000542D5" w:rsidRDefault="00D8332C" w:rsidP="00D8332C">
    <w:pPr>
      <w:pStyle w:val="a3"/>
      <w:jc w:val="right"/>
    </w:pPr>
    <w:r>
      <w:fldChar w:fldCharType="begin"/>
    </w:r>
    <w:r>
      <w:instrText xml:space="preserve"> </w:instrText>
    </w:r>
    <w:r>
      <w:rPr>
        <w:rFonts w:hint="eastAsia"/>
      </w:rPr>
      <w:instrText>TIME \@ "yyyy/MM/dd"</w:instrText>
    </w:r>
    <w:r>
      <w:instrText xml:space="preserve"> </w:instrText>
    </w:r>
    <w:r>
      <w:fldChar w:fldCharType="separate"/>
    </w:r>
    <w:r w:rsidR="00591F78">
      <w:rPr>
        <w:noProof/>
      </w:rPr>
      <w:t>2019/12/06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1BD1"/>
    <w:multiLevelType w:val="hybridMultilevel"/>
    <w:tmpl w:val="5EE4D652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4517444F"/>
    <w:multiLevelType w:val="hybridMultilevel"/>
    <w:tmpl w:val="CAA80B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A802DE7"/>
    <w:multiLevelType w:val="multilevel"/>
    <w:tmpl w:val="82F0B3C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C5023CA"/>
    <w:multiLevelType w:val="hybridMultilevel"/>
    <w:tmpl w:val="49C8E950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6"/>
  </w:num>
  <w:num w:numId="5">
    <w:abstractNumId w:val="3"/>
  </w:num>
  <w:num w:numId="6">
    <w:abstractNumId w:val="6"/>
  </w:num>
  <w:num w:numId="7">
    <w:abstractNumId w:val="12"/>
  </w:num>
  <w:num w:numId="8">
    <w:abstractNumId w:val="14"/>
  </w:num>
  <w:num w:numId="9">
    <w:abstractNumId w:val="13"/>
  </w:num>
  <w:num w:numId="10">
    <w:abstractNumId w:val="15"/>
  </w:num>
  <w:num w:numId="11">
    <w:abstractNumId w:val="10"/>
  </w:num>
  <w:num w:numId="12">
    <w:abstractNumId w:val="9"/>
  </w:num>
  <w:num w:numId="13">
    <w:abstractNumId w:val="7"/>
  </w:num>
  <w:num w:numId="14">
    <w:abstractNumId w:val="5"/>
  </w:num>
  <w:num w:numId="15">
    <w:abstractNumId w:val="10"/>
  </w:num>
  <w:num w:numId="16">
    <w:abstractNumId w:val="8"/>
  </w:num>
  <w:num w:numId="17">
    <w:abstractNumId w:val="0"/>
  </w:num>
  <w:num w:numId="18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attachedTemplate r:id="rId1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59F"/>
    <w:rsid w:val="000206E2"/>
    <w:rsid w:val="0002736C"/>
    <w:rsid w:val="00033C9C"/>
    <w:rsid w:val="00044206"/>
    <w:rsid w:val="0005291A"/>
    <w:rsid w:val="0005359F"/>
    <w:rsid w:val="000542D5"/>
    <w:rsid w:val="00077648"/>
    <w:rsid w:val="00087B97"/>
    <w:rsid w:val="0009379A"/>
    <w:rsid w:val="0009744A"/>
    <w:rsid w:val="000A22CA"/>
    <w:rsid w:val="000A29AC"/>
    <w:rsid w:val="000A6225"/>
    <w:rsid w:val="000B1D50"/>
    <w:rsid w:val="00101AD2"/>
    <w:rsid w:val="0010226D"/>
    <w:rsid w:val="00102799"/>
    <w:rsid w:val="0010773C"/>
    <w:rsid w:val="0011036F"/>
    <w:rsid w:val="00111979"/>
    <w:rsid w:val="001151EA"/>
    <w:rsid w:val="00123F99"/>
    <w:rsid w:val="001265E0"/>
    <w:rsid w:val="00145872"/>
    <w:rsid w:val="00157AD9"/>
    <w:rsid w:val="001675E5"/>
    <w:rsid w:val="001722DE"/>
    <w:rsid w:val="00175C93"/>
    <w:rsid w:val="00177412"/>
    <w:rsid w:val="00187F5F"/>
    <w:rsid w:val="00191DB4"/>
    <w:rsid w:val="00193E31"/>
    <w:rsid w:val="001973AA"/>
    <w:rsid w:val="001A20EB"/>
    <w:rsid w:val="001C4BB5"/>
    <w:rsid w:val="001C7E86"/>
    <w:rsid w:val="001E20E8"/>
    <w:rsid w:val="001E4EC4"/>
    <w:rsid w:val="001F4E03"/>
    <w:rsid w:val="001F6F08"/>
    <w:rsid w:val="00211C18"/>
    <w:rsid w:val="002178ED"/>
    <w:rsid w:val="00226F47"/>
    <w:rsid w:val="00244277"/>
    <w:rsid w:val="0027547B"/>
    <w:rsid w:val="00275F21"/>
    <w:rsid w:val="00277AD2"/>
    <w:rsid w:val="0028384F"/>
    <w:rsid w:val="00292B0E"/>
    <w:rsid w:val="002A68B2"/>
    <w:rsid w:val="002B397D"/>
    <w:rsid w:val="002B39F1"/>
    <w:rsid w:val="002C4A67"/>
    <w:rsid w:val="00307C98"/>
    <w:rsid w:val="003109E8"/>
    <w:rsid w:val="0032653B"/>
    <w:rsid w:val="00343CBF"/>
    <w:rsid w:val="00357860"/>
    <w:rsid w:val="003623C5"/>
    <w:rsid w:val="00380CD4"/>
    <w:rsid w:val="00382A4F"/>
    <w:rsid w:val="00386177"/>
    <w:rsid w:val="00386E1C"/>
    <w:rsid w:val="003A401D"/>
    <w:rsid w:val="003B50AF"/>
    <w:rsid w:val="003C2138"/>
    <w:rsid w:val="003C4A4D"/>
    <w:rsid w:val="003C4AD0"/>
    <w:rsid w:val="003D653E"/>
    <w:rsid w:val="003E420D"/>
    <w:rsid w:val="00410221"/>
    <w:rsid w:val="004114CF"/>
    <w:rsid w:val="004118C7"/>
    <w:rsid w:val="00413721"/>
    <w:rsid w:val="0042470E"/>
    <w:rsid w:val="00426245"/>
    <w:rsid w:val="00451F50"/>
    <w:rsid w:val="00467A50"/>
    <w:rsid w:val="00481AD6"/>
    <w:rsid w:val="00483898"/>
    <w:rsid w:val="00494533"/>
    <w:rsid w:val="004A1256"/>
    <w:rsid w:val="004A3738"/>
    <w:rsid w:val="004B1469"/>
    <w:rsid w:val="004B4BCF"/>
    <w:rsid w:val="004B6EF5"/>
    <w:rsid w:val="004C03C5"/>
    <w:rsid w:val="004D7E6D"/>
    <w:rsid w:val="004E1858"/>
    <w:rsid w:val="004F17BB"/>
    <w:rsid w:val="00500F74"/>
    <w:rsid w:val="00503DB9"/>
    <w:rsid w:val="005063A0"/>
    <w:rsid w:val="00523144"/>
    <w:rsid w:val="00541A50"/>
    <w:rsid w:val="00541B60"/>
    <w:rsid w:val="00545FE1"/>
    <w:rsid w:val="005573CC"/>
    <w:rsid w:val="00562783"/>
    <w:rsid w:val="005630C7"/>
    <w:rsid w:val="00587EC0"/>
    <w:rsid w:val="00591F78"/>
    <w:rsid w:val="005A1DA1"/>
    <w:rsid w:val="005B2BBC"/>
    <w:rsid w:val="005C7146"/>
    <w:rsid w:val="005E4F53"/>
    <w:rsid w:val="00602E1B"/>
    <w:rsid w:val="006037DA"/>
    <w:rsid w:val="00624156"/>
    <w:rsid w:val="00624C85"/>
    <w:rsid w:val="006250AC"/>
    <w:rsid w:val="00626CA5"/>
    <w:rsid w:val="006335C7"/>
    <w:rsid w:val="006415A7"/>
    <w:rsid w:val="0064162F"/>
    <w:rsid w:val="006423D1"/>
    <w:rsid w:val="00664733"/>
    <w:rsid w:val="00672486"/>
    <w:rsid w:val="00683542"/>
    <w:rsid w:val="00696D12"/>
    <w:rsid w:val="006A3DF3"/>
    <w:rsid w:val="006C56D4"/>
    <w:rsid w:val="006D687E"/>
    <w:rsid w:val="006D7EEA"/>
    <w:rsid w:val="006F0779"/>
    <w:rsid w:val="006F1783"/>
    <w:rsid w:val="007213D9"/>
    <w:rsid w:val="00730229"/>
    <w:rsid w:val="00743690"/>
    <w:rsid w:val="00753A10"/>
    <w:rsid w:val="00755A29"/>
    <w:rsid w:val="007875A8"/>
    <w:rsid w:val="00791B08"/>
    <w:rsid w:val="007B309E"/>
    <w:rsid w:val="007B36B9"/>
    <w:rsid w:val="007B3FC1"/>
    <w:rsid w:val="007F555F"/>
    <w:rsid w:val="00816520"/>
    <w:rsid w:val="0082405E"/>
    <w:rsid w:val="00834BEA"/>
    <w:rsid w:val="008421C7"/>
    <w:rsid w:val="008428CC"/>
    <w:rsid w:val="00857030"/>
    <w:rsid w:val="0086212F"/>
    <w:rsid w:val="00866AA1"/>
    <w:rsid w:val="00877987"/>
    <w:rsid w:val="00883D3F"/>
    <w:rsid w:val="008879FC"/>
    <w:rsid w:val="008933A5"/>
    <w:rsid w:val="008A54CB"/>
    <w:rsid w:val="008B1802"/>
    <w:rsid w:val="008B3E1C"/>
    <w:rsid w:val="008B44E4"/>
    <w:rsid w:val="008C4239"/>
    <w:rsid w:val="009024AA"/>
    <w:rsid w:val="00907378"/>
    <w:rsid w:val="0092197F"/>
    <w:rsid w:val="00922294"/>
    <w:rsid w:val="0095203E"/>
    <w:rsid w:val="0095288C"/>
    <w:rsid w:val="00962562"/>
    <w:rsid w:val="00982E67"/>
    <w:rsid w:val="00983745"/>
    <w:rsid w:val="009853E3"/>
    <w:rsid w:val="009854CF"/>
    <w:rsid w:val="00985D5E"/>
    <w:rsid w:val="0099440E"/>
    <w:rsid w:val="009B2601"/>
    <w:rsid w:val="009B271F"/>
    <w:rsid w:val="009C0DCB"/>
    <w:rsid w:val="009C44BA"/>
    <w:rsid w:val="009C5BAF"/>
    <w:rsid w:val="009D0B73"/>
    <w:rsid w:val="00A06F76"/>
    <w:rsid w:val="00A20317"/>
    <w:rsid w:val="00A228A0"/>
    <w:rsid w:val="00A22CFF"/>
    <w:rsid w:val="00A241BF"/>
    <w:rsid w:val="00A27114"/>
    <w:rsid w:val="00A30655"/>
    <w:rsid w:val="00A3065C"/>
    <w:rsid w:val="00A615C2"/>
    <w:rsid w:val="00A6437C"/>
    <w:rsid w:val="00A71CF8"/>
    <w:rsid w:val="00A83457"/>
    <w:rsid w:val="00A83C33"/>
    <w:rsid w:val="00A84665"/>
    <w:rsid w:val="00A91DBC"/>
    <w:rsid w:val="00AB5EA7"/>
    <w:rsid w:val="00AD12E1"/>
    <w:rsid w:val="00AE75E8"/>
    <w:rsid w:val="00B000A0"/>
    <w:rsid w:val="00B034D7"/>
    <w:rsid w:val="00B1099B"/>
    <w:rsid w:val="00B15E17"/>
    <w:rsid w:val="00B23D65"/>
    <w:rsid w:val="00B27A61"/>
    <w:rsid w:val="00B36194"/>
    <w:rsid w:val="00B419CC"/>
    <w:rsid w:val="00B434AA"/>
    <w:rsid w:val="00B478DD"/>
    <w:rsid w:val="00B61C7D"/>
    <w:rsid w:val="00B8647A"/>
    <w:rsid w:val="00B866B3"/>
    <w:rsid w:val="00B95FB2"/>
    <w:rsid w:val="00BA1837"/>
    <w:rsid w:val="00BB44F1"/>
    <w:rsid w:val="00BC758A"/>
    <w:rsid w:val="00BD4C65"/>
    <w:rsid w:val="00BD53C3"/>
    <w:rsid w:val="00BE2217"/>
    <w:rsid w:val="00BF5DFE"/>
    <w:rsid w:val="00BF5EBA"/>
    <w:rsid w:val="00C005A2"/>
    <w:rsid w:val="00C045B8"/>
    <w:rsid w:val="00C10AF5"/>
    <w:rsid w:val="00C10B53"/>
    <w:rsid w:val="00C21B04"/>
    <w:rsid w:val="00C560FD"/>
    <w:rsid w:val="00C715A9"/>
    <w:rsid w:val="00C8337C"/>
    <w:rsid w:val="00C848EB"/>
    <w:rsid w:val="00CA216E"/>
    <w:rsid w:val="00CC5729"/>
    <w:rsid w:val="00CD28F6"/>
    <w:rsid w:val="00CD3C42"/>
    <w:rsid w:val="00CD6565"/>
    <w:rsid w:val="00CD6E13"/>
    <w:rsid w:val="00CF2838"/>
    <w:rsid w:val="00D000B1"/>
    <w:rsid w:val="00D04116"/>
    <w:rsid w:val="00D271B1"/>
    <w:rsid w:val="00D27A5D"/>
    <w:rsid w:val="00D346BA"/>
    <w:rsid w:val="00D354E3"/>
    <w:rsid w:val="00D40D49"/>
    <w:rsid w:val="00D52D94"/>
    <w:rsid w:val="00D67B5F"/>
    <w:rsid w:val="00D8332C"/>
    <w:rsid w:val="00D84435"/>
    <w:rsid w:val="00D92563"/>
    <w:rsid w:val="00D9560E"/>
    <w:rsid w:val="00D97983"/>
    <w:rsid w:val="00DB02BD"/>
    <w:rsid w:val="00DC2A74"/>
    <w:rsid w:val="00DC2CC6"/>
    <w:rsid w:val="00DD3E1B"/>
    <w:rsid w:val="00DE440E"/>
    <w:rsid w:val="00DF71C5"/>
    <w:rsid w:val="00E134BF"/>
    <w:rsid w:val="00E174EA"/>
    <w:rsid w:val="00E4083F"/>
    <w:rsid w:val="00E4220B"/>
    <w:rsid w:val="00E43E47"/>
    <w:rsid w:val="00E4509E"/>
    <w:rsid w:val="00E52A23"/>
    <w:rsid w:val="00E65AEF"/>
    <w:rsid w:val="00E7459F"/>
    <w:rsid w:val="00E779C6"/>
    <w:rsid w:val="00E81EA3"/>
    <w:rsid w:val="00E84359"/>
    <w:rsid w:val="00E951FD"/>
    <w:rsid w:val="00E958B6"/>
    <w:rsid w:val="00E965FD"/>
    <w:rsid w:val="00EA09F8"/>
    <w:rsid w:val="00EA66AA"/>
    <w:rsid w:val="00EB2569"/>
    <w:rsid w:val="00EC77A5"/>
    <w:rsid w:val="00EE0B3B"/>
    <w:rsid w:val="00EF552D"/>
    <w:rsid w:val="00F01CF6"/>
    <w:rsid w:val="00F10D38"/>
    <w:rsid w:val="00F10ECF"/>
    <w:rsid w:val="00F17A2E"/>
    <w:rsid w:val="00F21D7F"/>
    <w:rsid w:val="00F25615"/>
    <w:rsid w:val="00F25CC7"/>
    <w:rsid w:val="00F432AE"/>
    <w:rsid w:val="00F51999"/>
    <w:rsid w:val="00F60F04"/>
    <w:rsid w:val="00F73244"/>
    <w:rsid w:val="00F737B8"/>
    <w:rsid w:val="00F739D9"/>
    <w:rsid w:val="00F81AB7"/>
    <w:rsid w:val="00F82CB9"/>
    <w:rsid w:val="00F92E24"/>
    <w:rsid w:val="00F976A1"/>
    <w:rsid w:val="00FB4744"/>
    <w:rsid w:val="00FB5A79"/>
    <w:rsid w:val="00FB7BDA"/>
    <w:rsid w:val="00FC0833"/>
    <w:rsid w:val="00FC3685"/>
    <w:rsid w:val="00FD3FA0"/>
    <w:rsid w:val="00FD548C"/>
    <w:rsid w:val="00FE3EB1"/>
    <w:rsid w:val="00FE3F2D"/>
    <w:rsid w:val="00FE6D8B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62CBB942"/>
  <w15:docId w15:val="{24CC711E-88A3-4588-8321-35536C05B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0B7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4-1">
    <w:name w:val="Grid Table 4 Accent 1"/>
    <w:basedOn w:val="a1"/>
    <w:uiPriority w:val="49"/>
    <w:rsid w:val="003C21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5-1">
    <w:name w:val="Grid Table 5 Dark Accent 1"/>
    <w:basedOn w:val="a1"/>
    <w:uiPriority w:val="50"/>
    <w:rsid w:val="00AB5EA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8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nkyoukei.com/2018/11/trnsystypestudio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60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18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TRNSYSJP/TRNSYS.JP/blob/master/Docs/TRNSYS18%20-%20TypeStudio%E3%81%A7%E4%BD%9C%E3%82%8BTRNSYS%E3%82%B3%E3%83%B3%E3%83%9D%E3%83%BC%E3%83%8D%E3%83%B3%E3%83%88.docx" TargetMode="External"/><Relationship Id="rId29" Type="http://schemas.openxmlformats.org/officeDocument/2006/relationships/image" Target="media/image9.emf"/><Relationship Id="rId41" Type="http://schemas.openxmlformats.org/officeDocument/2006/relationships/image" Target="media/image1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40.png"/><Relationship Id="rId32" Type="http://schemas.openxmlformats.org/officeDocument/2006/relationships/image" Target="media/image120.png"/><Relationship Id="rId37" Type="http://schemas.openxmlformats.org/officeDocument/2006/relationships/image" Target="media/image19.png"/><Relationship Id="rId40" Type="http://schemas.openxmlformats.org/officeDocument/2006/relationships/image" Target="media/image17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6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kankyoukei.com/2018/11/typestudiotrnsys-2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21.png"/><Relationship Id="rId27" Type="http://schemas.openxmlformats.org/officeDocument/2006/relationships/image" Target="media/image14.emf"/><Relationship Id="rId30" Type="http://schemas.openxmlformats.org/officeDocument/2006/relationships/image" Target="media/image100.png"/><Relationship Id="rId35" Type="http://schemas.openxmlformats.org/officeDocument/2006/relationships/image" Target="media/image18.png"/><Relationship Id="rId43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yasuda\Documents\Office%20&#12398;&#12459;&#12473;&#12479;&#12512;%20&#12486;&#12531;&#12503;&#12524;&#12540;&#12488;\QCD&#20181;&#27096;&#26360;2013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F2DC7E-82E2-4032-9E40-89D9AB0A7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QCD仕様書2013.dotx</Template>
  <TotalTime>139</TotalTime>
  <Pages>11</Pages>
  <Words>531</Words>
  <Characters>3029</Characters>
  <Application>Microsoft Office Word</Application>
  <DocSecurity>0</DocSecurity>
  <Lines>25</Lines>
  <Paragraphs>7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QCD仕様書</vt:lpstr>
      <vt:lpstr>Amenity計算結果表示機能開発詳細設計書</vt:lpstr>
    </vt:vector>
  </TitlesOfParts>
  <Company>電中研</Company>
  <LinksUpToDate>false</LinksUpToDate>
  <CharactersWithSpaces>3553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QCD仕様書</dc:title>
  <dc:creator>Yuichi Yasuda</dc:creator>
  <cp:lastModifiedBy>安田雄市</cp:lastModifiedBy>
  <cp:revision>12</cp:revision>
  <cp:lastPrinted>2009-04-01T05:10:00Z</cp:lastPrinted>
  <dcterms:created xsi:type="dcterms:W3CDTF">2019-12-04T08:28:00Z</dcterms:created>
  <dcterms:modified xsi:type="dcterms:W3CDTF">2019-12-06T09:05:00Z</dcterms:modified>
</cp:coreProperties>
</file>